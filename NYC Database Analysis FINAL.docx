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4042960"/>
        <w:docPartObj>
          <w:docPartGallery w:val="Cover Pages"/>
          <w:docPartUnique/>
        </w:docPartObj>
      </w:sdtPr>
      <w:sdtEndPr>
        <w:rPr>
          <w:rFonts w:asciiTheme="majorHAnsi" w:eastAsiaTheme="majorEastAsia" w:hAnsiTheme="majorHAnsi" w:cstheme="majorBidi"/>
          <w:color w:val="505046" w:themeColor="text2"/>
          <w:spacing w:val="5"/>
          <w:kern w:val="28"/>
          <w:sz w:val="96"/>
          <w:szCs w:val="56"/>
          <w14:ligatures w14:val="standardContextual"/>
          <w14:cntxtAlts/>
        </w:rPr>
      </w:sdtEndPr>
      <w:sdtContent>
        <w:p w14:paraId="00CA1D55" w14:textId="6A1B9A05" w:rsidR="00172D10" w:rsidRDefault="005E525A">
          <w:r w:rsidRPr="005E525A">
            <w:rPr>
              <w:noProof/>
            </w:rPr>
            <mc:AlternateContent>
              <mc:Choice Requires="wpg">
                <w:drawing>
                  <wp:anchor distT="0" distB="0" distL="114300" distR="114300" simplePos="0" relativeHeight="251691008" behindDoc="1" locked="0" layoutInCell="1" allowOverlap="1" wp14:anchorId="3FF09339" wp14:editId="0B4CD0A5">
                    <wp:simplePos x="0" y="0"/>
                    <wp:positionH relativeFrom="column">
                      <wp:posOffset>8922613</wp:posOffset>
                    </wp:positionH>
                    <wp:positionV relativeFrom="paragraph">
                      <wp:posOffset>-2815563</wp:posOffset>
                    </wp:positionV>
                    <wp:extent cx="4088130" cy="3393440"/>
                    <wp:effectExtent l="0" t="0" r="7620" b="0"/>
                    <wp:wrapNone/>
                    <wp:docPr id="61" name="Group 61" descr="Hexagonal shapes"/>
                    <wp:cNvGraphicFramePr/>
                    <a:graphic xmlns:a="http://schemas.openxmlformats.org/drawingml/2006/main">
                      <a:graphicData uri="http://schemas.microsoft.com/office/word/2010/wordprocessingGroup">
                        <wpg:wgp>
                          <wpg:cNvGrpSpPr/>
                          <wpg:grpSpPr>
                            <a:xfrm>
                              <a:off x="0" y="0"/>
                              <a:ext cx="4088130" cy="3393440"/>
                              <a:chOff x="0" y="0"/>
                              <a:chExt cx="4088749" cy="3393580"/>
                            </a:xfrm>
                          </wpg:grpSpPr>
                          <pic:pic xmlns:pic="http://schemas.openxmlformats.org/drawingml/2006/picture">
                            <pic:nvPicPr>
                              <pic:cNvPr id="62" name="Graphic 62" descr="hexagon 2"/>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190005"/>
                                <a:ext cx="2771775" cy="3203575"/>
                              </a:xfrm>
                              <a:prstGeom prst="rect">
                                <a:avLst/>
                              </a:prstGeom>
                            </pic:spPr>
                          </pic:pic>
                          <pic:pic xmlns:pic="http://schemas.openxmlformats.org/drawingml/2006/picture">
                            <pic:nvPicPr>
                              <pic:cNvPr id="63" name="Graphic 63" descr="hexagon 3"/>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2137559" y="0"/>
                                <a:ext cx="1647825" cy="1905000"/>
                              </a:xfrm>
                              <a:prstGeom prst="rect">
                                <a:avLst/>
                              </a:prstGeom>
                            </pic:spPr>
                          </pic:pic>
                          <pic:pic xmlns:pic="http://schemas.openxmlformats.org/drawingml/2006/picture">
                            <pic:nvPicPr>
                              <pic:cNvPr id="192" name="Graphic 192"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505694" y="59377"/>
                                <a:ext cx="1583055" cy="1832610"/>
                              </a:xfrm>
                              <a:prstGeom prst="rect">
                                <a:avLst/>
                              </a:prstGeom>
                            </pic:spPr>
                          </pic:pic>
                        </wpg:wgp>
                      </a:graphicData>
                    </a:graphic>
                  </wp:anchor>
                </w:drawing>
              </mc:Choice>
              <mc:Fallback>
                <w:pict>
                  <v:group w14:anchorId="41E2DE7B" id="Group 61" o:spid="_x0000_s1026" alt="Hexagonal shapes" style="position:absolute;margin-left:702.55pt;margin-top:-221.7pt;width:321.9pt;height:267.2pt;z-index:-251625472"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62"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">
                      <v:imagedata r:id="rId13" o:title="hexagon 2"/>
                    </v:shape>
                    <v:shape id="Graphic 63"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">
                      <v:imagedata r:id="rId14" o:title="hexagon 3"/>
                    </v:shape>
                    <v:shape id="Graphic 192" o:spid="_x0000_s1029"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">
                      <v:imagedata r:id="rId15" o:title="hexagon 4"/>
                    </v:shape>
                  </v:group>
                </w:pict>
              </mc:Fallback>
            </mc:AlternateContent>
          </w:r>
          <w:r w:rsidRPr="005E525A">
            <w:rPr>
              <w:noProof/>
            </w:rPr>
            <mc:AlternateContent>
              <mc:Choice Requires="wps">
                <w:drawing>
                  <wp:anchor distT="0" distB="0" distL="114300" distR="114300" simplePos="0" relativeHeight="251692032" behindDoc="0" locked="0" layoutInCell="1" allowOverlap="1" wp14:anchorId="1CED02BD" wp14:editId="4B8EDA5C">
                    <wp:simplePos x="0" y="0"/>
                    <wp:positionH relativeFrom="column">
                      <wp:posOffset>3435578</wp:posOffset>
                    </wp:positionH>
                    <wp:positionV relativeFrom="paragraph">
                      <wp:posOffset>-1578583</wp:posOffset>
                    </wp:positionV>
                    <wp:extent cx="5221605" cy="5715"/>
                    <wp:effectExtent l="19050" t="19050" r="36195" b="32385"/>
                    <wp:wrapNone/>
                    <wp:docPr id="193" name="Straight Connector 193"/>
                    <wp:cNvGraphicFramePr/>
                    <a:graphic xmlns:a="http://schemas.openxmlformats.org/drawingml/2006/main">
                      <a:graphicData uri="http://schemas.microsoft.com/office/word/2010/wordprocessingShape">
                        <wps:wsp>
                          <wps:cNvCnPr/>
                          <wps:spPr>
                            <a:xfrm flipV="1">
                              <a:off x="0" y="0"/>
                              <a:ext cx="5221605" cy="571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1A2963" id="Straight Connector 193" o:spid="_x0000_s1026" style="position:absolute;flip:y;z-index:251692032;visibility:visible;mso-wrap-style:square;mso-wrap-distance-left:9pt;mso-wrap-distance-top:0;mso-wrap-distance-right:9pt;mso-wrap-distance-bottom:0;mso-position-horizontal:absolute;mso-position-horizontal-relative:text;mso-position-vertical:absolute;mso-position-vertical-relative:text" from="270.5pt,-124.3pt" to="681.65pt,-1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" strokecolor="#e44317 [3044]" strokeweight="3pt"/>
                </w:pict>
              </mc:Fallback>
            </mc:AlternateContent>
          </w:r>
          <w:r w:rsidR="001C62C8">
            <w:rPr>
              <w:noProof/>
            </w:rPr>
            <mc:AlternateContent>
              <mc:Choice Requires="wpg">
                <w:drawing>
                  <wp:anchor distT="0" distB="0" distL="114300" distR="114300" simplePos="0" relativeHeight="251658240" behindDoc="0" locked="0" layoutInCell="1" allowOverlap="1" wp14:anchorId="4B22B299" wp14:editId="0D2A80DC">
                    <wp:simplePos x="0" y="0"/>
                    <wp:positionH relativeFrom="column">
                      <wp:posOffset>3434938</wp:posOffset>
                    </wp:positionH>
                    <wp:positionV relativeFrom="paragraph">
                      <wp:posOffset>-2814452</wp:posOffset>
                    </wp:positionV>
                    <wp:extent cx="4363142" cy="4778829"/>
                    <wp:effectExtent l="0" t="0" r="0" b="3175"/>
                    <wp:wrapNone/>
                    <wp:docPr id="27" name="Group 27" descr="Hexagonal shapes"/>
                    <wp:cNvGraphicFramePr/>
                    <a:graphic xmlns:a="http://schemas.openxmlformats.org/drawingml/2006/main">
                      <a:graphicData uri="http://schemas.microsoft.com/office/word/2010/wordprocessingGroup">
                        <wpg:wgp>
                          <wpg:cNvGrpSpPr/>
                          <wpg:grpSpPr>
                            <a:xfrm>
                              <a:off x="0" y="0"/>
                              <a:ext cx="4363142" cy="4778829"/>
                              <a:chOff x="0" y="0"/>
                              <a:chExt cx="4363142" cy="4778829"/>
                            </a:xfrm>
                          </wpg:grpSpPr>
                          <pic:pic xmlns:pic="http://schemas.openxmlformats.org/drawingml/2006/picture">
                            <pic:nvPicPr>
                              <pic:cNvPr id="13" name="Graphic 13" descr="hexagon 1"/>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831272" y="0"/>
                                <a:ext cx="3531870" cy="4088130"/>
                              </a:xfrm>
                              <a:prstGeom prst="rect">
                                <a:avLst/>
                              </a:prstGeom>
                            </pic:spPr>
                          </pic:pic>
                          <pic:pic xmlns:pic="http://schemas.openxmlformats.org/drawingml/2006/picture">
                            <pic:nvPicPr>
                              <pic:cNvPr id="14" name="Graphic 14" descr="hexagon 2"/>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320633" y="1080655"/>
                                <a:ext cx="2771775" cy="3203575"/>
                              </a:xfrm>
                              <a:prstGeom prst="rect">
                                <a:avLst/>
                              </a:prstGeom>
                            </pic:spPr>
                          </pic:pic>
                          <pic:pic xmlns:pic="http://schemas.openxmlformats.org/drawingml/2006/picture">
                            <pic:nvPicPr>
                              <pic:cNvPr id="15" name="Graphic 15"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2256312"/>
                                <a:ext cx="1583055" cy="1832610"/>
                              </a:xfrm>
                              <a:prstGeom prst="rect">
                                <a:avLst/>
                              </a:prstGeom>
                            </pic:spPr>
                          </pic:pic>
                          <pic:pic xmlns:pic="http://schemas.openxmlformats.org/drawingml/2006/picture">
                            <pic:nvPicPr>
                              <pic:cNvPr id="16" name="Graphic 16" descr="hexagon 3"/>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2280062" y="2873829"/>
                                <a:ext cx="1647825" cy="1905000"/>
                              </a:xfrm>
                              <a:prstGeom prst="rect">
                                <a:avLst/>
                              </a:prstGeom>
                            </pic:spPr>
                          </pic:pic>
                        </wpg:wgp>
                      </a:graphicData>
                    </a:graphic>
                  </wp:anchor>
                </w:drawing>
              </mc:Choice>
              <mc:Fallback>
                <w:pict>
                  <v:group w14:anchorId="06DF18BC" id="Group 27" o:spid="_x0000_s1026" alt="Hexagonal shapes" style="position:absolute;margin-left:270.45pt;margin-top:-221.6pt;width:343.55pt;height:376.3pt;z-index:251658240"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&#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WYADAEAgC3AAAAhkAQ4AAIEswAEAIJAFOAAABLIABwCAQBbgAAAQyAIcAAACWYADAEAgC3AA&#10;AAhkAQ4AAIEswAEAIJAFOAAABLIABwCAQBbgAAAQyAIcAAACWYADAEAgC3AAAAhkAQ4AAIEswAEA&#10;IJAFOAAABLIABwCAQBbgAAAQyAIcAAACWYADAEAgC3AAAAhkAQ4AAIEswAEAIJAFOAAABLI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WYADAEAgC3AAAAhkAQ4A&#10;AIEswAEAIJAFOAAABLI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">
                    <v:shape id="Graphic 13" o:spid="_x0000_s1027" type="#_x0000_t75" alt="hexagon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">
                      <v:imagedata r:id="rId18" o:title="hexagon 1"/>
                    </v:shape>
                    <v:shape id="Graphic 14"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">
                      <v:imagedata r:id="rId13" o:title="hexagon 2"/>
                    </v:shape>
                    <v:shape id="Graphic 15" o:spid="_x0000_s1029" type="#_x0000_t75" alt="hexagon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">
                      <v:imagedata r:id="rId15" o:title="hexagon 4"/>
                    </v:shape>
                    <v:shape id="Graphic 16"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">
                      <v:imagedata r:id="rId14" o:title="hexagon 3"/>
                    </v:shape>
                  </v:group>
                </w:pict>
              </mc:Fallback>
            </mc:AlternateContent>
          </w:r>
        </w:p>
        <w:tbl>
          <w:tblPr>
            <w:tblStyle w:val="PlainTable4"/>
            <w:tblpPr w:leftFromText="180" w:rightFromText="180" w:vertAnchor="text" w:horzAnchor="margin" w:tblpXSpec="center" w:tblpY="3167"/>
            <w:tblW w:w="12256" w:type="dxa"/>
            <w:tblLook w:val="04A0" w:firstRow="1" w:lastRow="0" w:firstColumn="1" w:lastColumn="0" w:noHBand="0" w:noVBand="1"/>
          </w:tblPr>
          <w:tblGrid>
            <w:gridCol w:w="12256"/>
          </w:tblGrid>
          <w:tr w:rsidR="002A2E02" w14:paraId="320C5580" w14:textId="77777777" w:rsidTr="005D120C">
            <w:trPr>
              <w:cnfStyle w:val="100000000000" w:firstRow="1" w:lastRow="0" w:firstColumn="0" w:lastColumn="0" w:oddVBand="0" w:evenVBand="0" w:oddHBand="0" w:evenHBand="0" w:firstRowFirstColumn="0" w:firstRowLastColumn="0" w:lastRowFirstColumn="0" w:lastRowLastColumn="0"/>
              <w:trHeight w:val="1659"/>
            </w:trPr>
            <w:tc>
              <w:tcPr>
                <w:cnfStyle w:val="001000000000" w:firstRow="0" w:lastRow="0" w:firstColumn="1" w:lastColumn="0" w:oddVBand="0" w:evenVBand="0" w:oddHBand="0" w:evenHBand="0" w:firstRowFirstColumn="0" w:firstRowLastColumn="0" w:lastRowFirstColumn="0" w:lastRowLastColumn="0"/>
                <w:tcW w:w="12256" w:type="dxa"/>
              </w:tcPr>
              <w:p w14:paraId="64D3F289" w14:textId="77777777" w:rsidR="002A2E02" w:rsidRDefault="005D120C" w:rsidP="005D120C">
                <w:pPr>
                  <w:jc w:val="center"/>
                  <w:rPr>
                    <w:rFonts w:asciiTheme="majorHAnsi" w:eastAsiaTheme="majorEastAsia" w:hAnsiTheme="majorHAnsi" w:cstheme="majorBidi"/>
                    <w:color w:val="505046" w:themeColor="text2"/>
                    <w:spacing w:val="5"/>
                    <w:kern w:val="28"/>
                    <w:sz w:val="96"/>
                    <w:szCs w:val="56"/>
                    <w14:ligatures w14:val="standardContextual"/>
                    <w14:cntxtAlts/>
                  </w:rPr>
                </w:pPr>
                <w:r>
                  <w:rPr>
                    <w:noProof/>
                  </w:rPr>
                  <mc:AlternateContent>
                    <mc:Choice Requires="wps">
                      <w:drawing>
                        <wp:anchor distT="0" distB="0" distL="114300" distR="114300" simplePos="0" relativeHeight="251660288" behindDoc="0" locked="0" layoutInCell="1" allowOverlap="1" wp14:anchorId="329E3344" wp14:editId="7A218C25">
                          <wp:simplePos x="0" y="0"/>
                          <wp:positionH relativeFrom="column">
                            <wp:posOffset>2234565</wp:posOffset>
                          </wp:positionH>
                          <wp:positionV relativeFrom="paragraph">
                            <wp:posOffset>720527</wp:posOffset>
                          </wp:positionV>
                          <wp:extent cx="3202305" cy="95250"/>
                          <wp:effectExtent l="0" t="0" r="0" b="0"/>
                          <wp:wrapNone/>
                          <wp:docPr id="18" name="Rectangle 18" title="Line"/>
                          <wp:cNvGraphicFramePr/>
                          <a:graphic xmlns:a="http://schemas.openxmlformats.org/drawingml/2006/main">
                            <a:graphicData uri="http://schemas.microsoft.com/office/word/2010/wordprocessingShape">
                              <wps:wsp>
                                <wps:cNvSpPr/>
                                <wps:spPr>
                                  <a:xfrm>
                                    <a:off x="0" y="0"/>
                                    <a:ext cx="3202305" cy="952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0BDE9" id="Rectangle 18" o:spid="_x0000_s1026" alt="Title: Line" style="position:absolute;margin-left:175.95pt;margin-top:56.75pt;width:252.15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" fillcolor="#505046 [3215]" stroked="f" strokeweight="2.25pt"/>
                      </w:pict>
                    </mc:Fallback>
                  </mc:AlternateContent>
                </w:r>
                <w:r w:rsidR="002A2E02">
                  <w:rPr>
                    <w:rFonts w:asciiTheme="majorHAnsi" w:eastAsiaTheme="majorEastAsia" w:hAnsiTheme="majorHAnsi" w:cstheme="majorBidi"/>
                    <w:noProof/>
                    <w:color w:val="505046" w:themeColor="text2"/>
                    <w:spacing w:val="5"/>
                    <w:kern w:val="28"/>
                    <w:sz w:val="96"/>
                    <w:szCs w:val="56"/>
                  </w:rPr>
                  <mc:AlternateContent>
                    <mc:Choice Requires="wps">
                      <w:drawing>
                        <wp:inline distT="0" distB="0" distL="0" distR="0" wp14:anchorId="740A5C7A" wp14:editId="4C8AAA08">
                          <wp:extent cx="6697389" cy="771855"/>
                          <wp:effectExtent l="0" t="0" r="0" b="9525"/>
                          <wp:docPr id="24" name="Text Box 24"/>
                          <wp:cNvGraphicFramePr/>
                          <a:graphic xmlns:a="http://schemas.openxmlformats.org/drawingml/2006/main">
                            <a:graphicData uri="http://schemas.microsoft.com/office/word/2010/wordprocessingShape">
                              <wps:wsp>
                                <wps:cNvSpPr txBox="1"/>
                                <wps:spPr>
                                  <a:xfrm>
                                    <a:off x="0" y="0"/>
                                    <a:ext cx="6697389" cy="7718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B4248A" w14:textId="7E68DD84" w:rsidR="002A2E02" w:rsidRPr="008A25CD" w:rsidRDefault="00B8686C" w:rsidP="002A2E02">
                                      <w:pPr>
                                        <w:pStyle w:val="Style1"/>
                                        <w:rPr>
                                          <w:b/>
                                          <w:sz w:val="60"/>
                                          <w:szCs w:val="60"/>
                                        </w:rPr>
                                      </w:pPr>
                                      <w:r>
                                        <w:rPr>
                                          <w:b/>
                                          <w:sz w:val="60"/>
                                          <w:szCs w:val="60"/>
                                        </w:rPr>
                                        <w:t>NYC Commuter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40A5C7A" id="_x0000_t202" coordsize="21600,21600" o:spt="202" path="m,l,21600r21600,l21600,xe">
                          <v:stroke joinstyle="miter"/>
                          <v:path gradientshapeok="t" o:connecttype="rect"/>
                        </v:shapetype>
                        <v:shape id="Text Box 24" o:spid="_x0000_s1026" type="#_x0000_t202" style="width:527.35pt;height:6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" filled="f" stroked="f">
                          <v:textbox>
                            <w:txbxContent>
                              <w:p w14:paraId="07B4248A" w14:textId="7E68DD84" w:rsidR="002A2E02" w:rsidRPr="008A25CD" w:rsidRDefault="00B8686C" w:rsidP="002A2E02">
                                <w:pPr>
                                  <w:pStyle w:val="Style1"/>
                                  <w:rPr>
                                    <w:b/>
                                    <w:sz w:val="60"/>
                                    <w:szCs w:val="60"/>
                                  </w:rPr>
                                </w:pPr>
                                <w:r>
                                  <w:rPr>
                                    <w:b/>
                                    <w:sz w:val="60"/>
                                    <w:szCs w:val="60"/>
                                  </w:rPr>
                                  <w:t>NYC Commuter Data</w:t>
                                </w:r>
                              </w:p>
                            </w:txbxContent>
                          </v:textbox>
                          <w10:anchorlock/>
                        </v:shape>
                      </w:pict>
                    </mc:Fallback>
                  </mc:AlternateContent>
                </w:r>
              </w:p>
            </w:tc>
          </w:tr>
          <w:tr w:rsidR="002A2E02" w14:paraId="287F39AF" w14:textId="77777777" w:rsidTr="005D120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1E38EBBD" w14:textId="77777777" w:rsidR="005D120C" w:rsidRDefault="002A2E02" w:rsidP="005D120C">
                <w:pPr>
                  <w:tabs>
                    <w:tab w:val="left" w:pos="397"/>
                    <w:tab w:val="center" w:pos="5695"/>
                  </w:tabs>
                  <w:jc w:val="center"/>
                  <w:rPr>
                    <w:rFonts w:asciiTheme="majorHAnsi" w:eastAsiaTheme="majorEastAsia" w:hAnsiTheme="majorHAnsi" w:cstheme="majorBidi"/>
                    <w:color w:val="505046" w:themeColor="text2"/>
                    <w:spacing w:val="5"/>
                    <w:kern w:val="28"/>
                    <w:sz w:val="24"/>
                    <w:szCs w:val="24"/>
                    <w14:ligatures w14:val="standardContextual"/>
                    <w14:cntxtAlts/>
                  </w:rPr>
                </w:pPr>
                <w:r>
                  <w:rPr>
                    <w:rFonts w:asciiTheme="majorHAnsi" w:eastAsiaTheme="majorEastAsia" w:hAnsiTheme="majorHAnsi" w:cstheme="majorBidi"/>
                    <w:noProof/>
                    <w:color w:val="505046" w:themeColor="text2"/>
                    <w:spacing w:val="5"/>
                    <w:kern w:val="28"/>
                    <w:sz w:val="96"/>
                    <w:szCs w:val="56"/>
                  </w:rPr>
                  <mc:AlternateContent>
                    <mc:Choice Requires="wps">
                      <w:drawing>
                        <wp:inline distT="0" distB="0" distL="0" distR="0" wp14:anchorId="7EA9DC87" wp14:editId="557E2F43">
                          <wp:extent cx="3515096" cy="818968"/>
                          <wp:effectExtent l="0" t="0" r="0" b="635"/>
                          <wp:docPr id="25" name="Text Box 25"/>
                          <wp:cNvGraphicFramePr/>
                          <a:graphic xmlns:a="http://schemas.openxmlformats.org/drawingml/2006/main">
                            <a:graphicData uri="http://schemas.microsoft.com/office/word/2010/wordprocessingShape">
                              <wps:wsp>
                                <wps:cNvSpPr txBox="1"/>
                                <wps:spPr>
                                  <a:xfrm>
                                    <a:off x="0" y="0"/>
                                    <a:ext cx="3515096" cy="8189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04C3F4" w14:textId="545201B3" w:rsidR="002A2E02" w:rsidRDefault="00B8686C" w:rsidP="002A2E02">
                                      <w:pPr>
                                        <w:pStyle w:val="Subtitle"/>
                                        <w:jc w:val="center"/>
                                      </w:pPr>
                                      <w:r>
                                        <w:t xml:space="preserve">Matt </w:t>
                                      </w:r>
                                      <w:proofErr w:type="spellStart"/>
                                      <w:r>
                                        <w:t>B</w:t>
                                      </w:r>
                                      <w:r w:rsidRPr="00B8686C">
                                        <w:t>eneventi</w:t>
                                      </w:r>
                                      <w:proofErr w:type="spellEnd"/>
                                      <w:r>
                                        <w:t>, Courtney B</w:t>
                                      </w:r>
                                      <w:r w:rsidRPr="00B8686C">
                                        <w:t>uchanan</w:t>
                                      </w:r>
                                      <w:r>
                                        <w:t xml:space="preserve">, Tom </w:t>
                                      </w:r>
                                      <w:proofErr w:type="spellStart"/>
                                      <w:r>
                                        <w:t>Shaheen</w:t>
                                      </w:r>
                                      <w:proofErr w:type="spellEnd"/>
                                      <w:r>
                                        <w:t>, Emily Coffield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A9DC87" id="Text Box 25" o:spid="_x0000_s1027" type="#_x0000_t202" style="width:276.8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" filled="f" stroked="f">
                          <v:textbox>
                            <w:txbxContent>
                              <w:p w14:paraId="5304C3F4" w14:textId="545201B3" w:rsidR="002A2E02" w:rsidRDefault="00B8686C" w:rsidP="002A2E02">
                                <w:pPr>
                                  <w:pStyle w:val="Subtitle"/>
                                  <w:jc w:val="center"/>
                                </w:pPr>
                                <w:r>
                                  <w:t xml:space="preserve">Matt </w:t>
                                </w:r>
                                <w:proofErr w:type="spellStart"/>
                                <w:r>
                                  <w:t>B</w:t>
                                </w:r>
                                <w:r w:rsidRPr="00B8686C">
                                  <w:t>eneventi</w:t>
                                </w:r>
                                <w:proofErr w:type="spellEnd"/>
                                <w:r>
                                  <w:t>, Courtney B</w:t>
                                </w:r>
                                <w:r w:rsidRPr="00B8686C">
                                  <w:t>uchanan</w:t>
                                </w:r>
                                <w:r>
                                  <w:t xml:space="preserve">, Tom </w:t>
                                </w:r>
                                <w:proofErr w:type="spellStart"/>
                                <w:r>
                                  <w:t>Shaheen</w:t>
                                </w:r>
                                <w:proofErr w:type="spellEnd"/>
                                <w:r>
                                  <w:t>, Emily Coffield</w:t>
                                </w:r>
                              </w:p>
                            </w:txbxContent>
                          </v:textbox>
                          <w10:anchorlock/>
                        </v:shape>
                      </w:pict>
                    </mc:Fallback>
                  </mc:AlternateContent>
                </w:r>
              </w:p>
              <w:p w14:paraId="08B87C25" w14:textId="77777777" w:rsidR="005D120C" w:rsidRPr="005D120C" w:rsidRDefault="005D120C" w:rsidP="005D120C">
                <w:pPr>
                  <w:tabs>
                    <w:tab w:val="left" w:pos="397"/>
                    <w:tab w:val="center" w:pos="5695"/>
                  </w:tabs>
                  <w:jc w:val="center"/>
                  <w:rPr>
                    <w:rFonts w:asciiTheme="majorHAnsi" w:eastAsiaTheme="majorEastAsia" w:hAnsiTheme="majorHAnsi" w:cstheme="majorBidi"/>
                    <w:b w:val="0"/>
                    <w:bCs w:val="0"/>
                    <w:color w:val="505046" w:themeColor="text2"/>
                    <w:spacing w:val="5"/>
                    <w:kern w:val="28"/>
                    <w:sz w:val="24"/>
                    <w:szCs w:val="24"/>
                    <w14:ligatures w14:val="standardContextual"/>
                    <w14:cntxtAlts/>
                  </w:rPr>
                </w:pPr>
              </w:p>
            </w:tc>
          </w:tr>
          <w:tr w:rsidR="002A2E02" w14:paraId="0527BB89" w14:textId="77777777" w:rsidTr="005D120C">
            <w:trPr>
              <w:trHeight w:val="2283"/>
            </w:trPr>
            <w:tc>
              <w:tcPr>
                <w:cnfStyle w:val="001000000000" w:firstRow="0" w:lastRow="0" w:firstColumn="1" w:lastColumn="0" w:oddVBand="0" w:evenVBand="0" w:oddHBand="0" w:evenHBand="0" w:firstRowFirstColumn="0" w:firstRowLastColumn="0" w:lastRowFirstColumn="0" w:lastRowLastColumn="0"/>
                <w:tcW w:w="12256" w:type="dxa"/>
                <w:shd w:val="clear" w:color="auto" w:fill="E84C22" w:themeFill="accent1"/>
                <w:vAlign w:val="center"/>
              </w:tcPr>
              <w:p w14:paraId="33D4C8CA" w14:textId="77777777" w:rsidR="002A2E02" w:rsidRPr="005D120C" w:rsidRDefault="005D120C" w:rsidP="005D120C">
                <w:pPr>
                  <w:jc w:val="center"/>
                  <w:rPr>
                    <w:rFonts w:asciiTheme="majorHAnsi" w:eastAsiaTheme="majorEastAsia" w:hAnsiTheme="majorHAnsi" w:cstheme="majorBidi"/>
                    <w:color w:val="505046" w:themeColor="text2"/>
                    <w:spacing w:val="5"/>
                    <w:kern w:val="28"/>
                    <w:sz w:val="20"/>
                    <w:szCs w:val="20"/>
                    <w14:ligatures w14:val="standardContextual"/>
                    <w14:cntxtAlts/>
                  </w:rPr>
                </w:pPr>
                <w:r>
                  <w:rPr>
                    <w:rFonts w:asciiTheme="majorHAnsi" w:eastAsiaTheme="majorEastAsia" w:hAnsiTheme="majorHAnsi" w:cstheme="majorBidi"/>
                    <w:noProof/>
                    <w:color w:val="505046" w:themeColor="text2"/>
                    <w:spacing w:val="5"/>
                    <w:kern w:val="28"/>
                    <w:sz w:val="96"/>
                    <w:szCs w:val="56"/>
                  </w:rPr>
                  <mc:AlternateContent>
                    <mc:Choice Requires="wps">
                      <w:drawing>
                        <wp:inline distT="0" distB="0" distL="0" distR="0" wp14:anchorId="64E7FFDE" wp14:editId="334FE262">
                          <wp:extent cx="6495393" cy="676894"/>
                          <wp:effectExtent l="0" t="0" r="0" b="9525"/>
                          <wp:docPr id="26" name="Text Box 26"/>
                          <wp:cNvGraphicFramePr/>
                          <a:graphic xmlns:a="http://schemas.openxmlformats.org/drawingml/2006/main">
                            <a:graphicData uri="http://schemas.microsoft.com/office/word/2010/wordprocessingShape">
                              <wps:wsp>
                                <wps:cNvSpPr txBox="1"/>
                                <wps:spPr>
                                  <a:xfrm>
                                    <a:off x="0" y="0"/>
                                    <a:ext cx="6495393" cy="6768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B0AFC8" w14:textId="301E86A8" w:rsidR="005D120C" w:rsidRPr="005D120C" w:rsidRDefault="00905DF0" w:rsidP="005D120C">
                                      <w:pPr>
                                        <w:jc w:val="center"/>
                                        <w:rPr>
                                          <w:color w:val="FFFFFF" w:themeColor="background1"/>
                                        </w:rPr>
                                      </w:pPr>
                                      <w:r w:rsidRPr="00905DF0">
                                        <w:rPr>
                                          <w:color w:val="FFFFFF" w:themeColor="background1"/>
                                        </w:rPr>
                                        <w:t xml:space="preserve">Socioeconomic Commuting Patterns of </w:t>
                                      </w:r>
                                      <w:r w:rsidR="008A7A76">
                                        <w:rPr>
                                          <w:color w:val="FFFFFF" w:themeColor="background1"/>
                                        </w:rPr>
                                        <w:t xml:space="preserve">NYC </w:t>
                                      </w:r>
                                      <w:r w:rsidR="00B8686C">
                                        <w:rPr>
                                          <w:color w:val="FFFFFF" w:themeColor="background1"/>
                                        </w:rPr>
                                        <w:t xml:space="preserve">population based </w:t>
                                      </w:r>
                                      <w:proofErr w:type="gramStart"/>
                                      <w:r w:rsidR="00B8686C">
                                        <w:rPr>
                                          <w:color w:val="FFFFFF" w:themeColor="background1"/>
                                        </w:rPr>
                                        <w:t>off of</w:t>
                                      </w:r>
                                      <w:proofErr w:type="gramEnd"/>
                                      <w:r w:rsidR="00B8686C">
                                        <w:rPr>
                                          <w:color w:val="FFFFFF" w:themeColor="background1"/>
                                        </w:rPr>
                                        <w:t xml:space="preserve"> </w:t>
                                      </w:r>
                                      <w:r w:rsidR="00531ED7">
                                        <w:rPr>
                                          <w:color w:val="FFFFFF" w:themeColor="background1"/>
                                        </w:rPr>
                                        <w:t xml:space="preserve">zip codes illustrating </w:t>
                                      </w:r>
                                      <w:r w:rsidR="00B8686C">
                                        <w:rPr>
                                          <w:color w:val="FFFFFF" w:themeColor="background1"/>
                                        </w:rPr>
                                        <w:t xml:space="preserve">commuter patterns, commute distance, </w:t>
                                      </w:r>
                                      <w:r w:rsidR="004D3718">
                                        <w:rPr>
                                          <w:color w:val="FFFFFF" w:themeColor="background1"/>
                                        </w:rPr>
                                        <w:t xml:space="preserve">and </w:t>
                                      </w:r>
                                      <w:r w:rsidR="00531ED7">
                                        <w:rPr>
                                          <w:color w:val="FFFFFF" w:themeColor="background1"/>
                                        </w:rPr>
                                        <w:t>income stratification.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E7FFDE" id="Text Box 26" o:spid="_x0000_s1028" type="#_x0000_t202" style="width:511.45pt;height:5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" filled="f" stroked="f">
                          <v:textbox>
                            <w:txbxContent>
                              <w:p w14:paraId="02B0AFC8" w14:textId="301E86A8" w:rsidR="005D120C" w:rsidRPr="005D120C" w:rsidRDefault="00905DF0" w:rsidP="005D120C">
                                <w:pPr>
                                  <w:jc w:val="center"/>
                                  <w:rPr>
                                    <w:color w:val="FFFFFF" w:themeColor="background1"/>
                                  </w:rPr>
                                </w:pPr>
                                <w:r w:rsidRPr="00905DF0">
                                  <w:rPr>
                                    <w:color w:val="FFFFFF" w:themeColor="background1"/>
                                  </w:rPr>
                                  <w:t xml:space="preserve">Socioeconomic Commuting Patterns of </w:t>
                                </w:r>
                                <w:r w:rsidR="008A7A76">
                                  <w:rPr>
                                    <w:color w:val="FFFFFF" w:themeColor="background1"/>
                                  </w:rPr>
                                  <w:t xml:space="preserve">NYC </w:t>
                                </w:r>
                                <w:r w:rsidR="00B8686C">
                                  <w:rPr>
                                    <w:color w:val="FFFFFF" w:themeColor="background1"/>
                                  </w:rPr>
                                  <w:t xml:space="preserve">population based </w:t>
                                </w:r>
                                <w:proofErr w:type="gramStart"/>
                                <w:r w:rsidR="00B8686C">
                                  <w:rPr>
                                    <w:color w:val="FFFFFF" w:themeColor="background1"/>
                                  </w:rPr>
                                  <w:t>off of</w:t>
                                </w:r>
                                <w:proofErr w:type="gramEnd"/>
                                <w:r w:rsidR="00B8686C">
                                  <w:rPr>
                                    <w:color w:val="FFFFFF" w:themeColor="background1"/>
                                  </w:rPr>
                                  <w:t xml:space="preserve"> </w:t>
                                </w:r>
                                <w:r w:rsidR="00531ED7">
                                  <w:rPr>
                                    <w:color w:val="FFFFFF" w:themeColor="background1"/>
                                  </w:rPr>
                                  <w:t xml:space="preserve">zip codes illustrating </w:t>
                                </w:r>
                                <w:r w:rsidR="00B8686C">
                                  <w:rPr>
                                    <w:color w:val="FFFFFF" w:themeColor="background1"/>
                                  </w:rPr>
                                  <w:t xml:space="preserve">commuter patterns, commute distance, </w:t>
                                </w:r>
                                <w:r w:rsidR="004D3718">
                                  <w:rPr>
                                    <w:color w:val="FFFFFF" w:themeColor="background1"/>
                                  </w:rPr>
                                  <w:t xml:space="preserve">and </w:t>
                                </w:r>
                                <w:r w:rsidR="00531ED7">
                                  <w:rPr>
                                    <w:color w:val="FFFFFF" w:themeColor="background1"/>
                                  </w:rPr>
                                  <w:t>income stratification.</w:t>
                                </w:r>
                              </w:p>
                            </w:txbxContent>
                          </v:textbox>
                          <w10:anchorlock/>
                        </v:shape>
                      </w:pict>
                    </mc:Fallback>
                  </mc:AlternateContent>
                </w:r>
              </w:p>
            </w:tc>
          </w:tr>
          <w:tr w:rsidR="005D120C" w14:paraId="4DC386AF" w14:textId="77777777" w:rsidTr="005D120C">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60523B8D" w14:textId="77777777" w:rsidR="002A2E02" w:rsidRDefault="002A2E02" w:rsidP="005D120C">
                <w:pPr>
                  <w:jc w:val="center"/>
                  <w:rPr>
                    <w:rFonts w:asciiTheme="majorHAnsi" w:eastAsiaTheme="majorEastAsia" w:hAnsiTheme="majorHAnsi" w:cstheme="majorBidi"/>
                    <w:color w:val="505046" w:themeColor="text2"/>
                    <w:spacing w:val="5"/>
                    <w:kern w:val="28"/>
                    <w:sz w:val="96"/>
                    <w:szCs w:val="56"/>
                    <w14:ligatures w14:val="standardContextual"/>
                    <w14:cntxtAlts/>
                  </w:rPr>
                </w:pPr>
              </w:p>
            </w:tc>
          </w:tr>
        </w:tbl>
        <w:p w14:paraId="6112C815" w14:textId="77777777" w:rsidR="00172D10" w:rsidRDefault="001C62C8">
          <w:pPr>
            <w:rPr>
              <w:rFonts w:asciiTheme="majorHAnsi" w:eastAsiaTheme="majorEastAsia" w:hAnsiTheme="majorHAnsi" w:cstheme="majorBidi"/>
              <w:color w:val="505046" w:themeColor="text2"/>
              <w:spacing w:val="5"/>
              <w:kern w:val="28"/>
              <w:sz w:val="96"/>
              <w:szCs w:val="56"/>
              <w14:ligatures w14:val="standardContextual"/>
              <w14:cntxtAlts/>
            </w:rPr>
          </w:pPr>
          <w:r>
            <w:rPr>
              <w:noProof/>
            </w:rPr>
            <mc:AlternateContent>
              <mc:Choice Requires="wpg">
                <w:drawing>
                  <wp:anchor distT="0" distB="0" distL="114300" distR="114300" simplePos="0" relativeHeight="251666432" behindDoc="0" locked="0" layoutInCell="1" allowOverlap="1" wp14:anchorId="1AAC914F" wp14:editId="694F5704">
                    <wp:simplePos x="0" y="0"/>
                    <wp:positionH relativeFrom="column">
                      <wp:posOffset>-899556</wp:posOffset>
                    </wp:positionH>
                    <wp:positionV relativeFrom="paragraph">
                      <wp:posOffset>6266955</wp:posOffset>
                    </wp:positionV>
                    <wp:extent cx="4088749" cy="3393580"/>
                    <wp:effectExtent l="0" t="0" r="7620" b="0"/>
                    <wp:wrapNone/>
                    <wp:docPr id="28" name="Group 28" descr="Hexagonal shapes"/>
                    <wp:cNvGraphicFramePr/>
                    <a:graphic xmlns:a="http://schemas.openxmlformats.org/drawingml/2006/main">
                      <a:graphicData uri="http://schemas.microsoft.com/office/word/2010/wordprocessingGroup">
                        <wpg:wgp>
                          <wpg:cNvGrpSpPr/>
                          <wpg:grpSpPr>
                            <a:xfrm>
                              <a:off x="0" y="0"/>
                              <a:ext cx="4088749" cy="3393580"/>
                              <a:chOff x="0" y="0"/>
                              <a:chExt cx="4088749" cy="3393580"/>
                            </a:xfrm>
                          </wpg:grpSpPr>
                          <pic:pic xmlns:pic="http://schemas.openxmlformats.org/drawingml/2006/picture">
                            <pic:nvPicPr>
                              <pic:cNvPr id="19" name="Graphic 19" descr="hexagon 2"/>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190005"/>
                                <a:ext cx="2771775" cy="3203575"/>
                              </a:xfrm>
                              <a:prstGeom prst="rect">
                                <a:avLst/>
                              </a:prstGeom>
                            </pic:spPr>
                          </pic:pic>
                          <pic:pic xmlns:pic="http://schemas.openxmlformats.org/drawingml/2006/picture">
                            <pic:nvPicPr>
                              <pic:cNvPr id="20" name="Graphic 20" descr="hexagon 3"/>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2137559" y="0"/>
                                <a:ext cx="1647825" cy="1905000"/>
                              </a:xfrm>
                              <a:prstGeom prst="rect">
                                <a:avLst/>
                              </a:prstGeom>
                            </pic:spPr>
                          </pic:pic>
                          <pic:pic xmlns:pic="http://schemas.openxmlformats.org/drawingml/2006/picture">
                            <pic:nvPicPr>
                              <pic:cNvPr id="21" name="Graphic 21"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505694" y="59377"/>
                                <a:ext cx="1583055" cy="1832610"/>
                              </a:xfrm>
                              <a:prstGeom prst="rect">
                                <a:avLst/>
                              </a:prstGeom>
                            </pic:spPr>
                          </pic:pic>
                        </wpg:wgp>
                      </a:graphicData>
                    </a:graphic>
                  </wp:anchor>
                </w:drawing>
              </mc:Choice>
              <mc:Fallback>
                <w:pict>
                  <v:group w14:anchorId="0168AECD" id="Group 28" o:spid="_x0000_s1026" alt="Hexagonal shapes" style="position:absolute;margin-left:-70.85pt;margin-top:493.45pt;width:321.95pt;height:267.2pt;z-index:251666432"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">
                    <v:shape id="Graphic 19"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">
                      <v:imagedata r:id="rId13" o:title="hexagon 2"/>
                    </v:shape>
                    <v:shape id="Graphic 20"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">
                      <v:imagedata r:id="rId14" o:title="hexagon 3"/>
                    </v:shape>
                    <v:shape id="Graphic 21" o:spid="_x0000_s1029"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">
                      <v:imagedata r:id="rId15" o:title="hexagon 4"/>
                    </v:shape>
                  </v:group>
                </w:pict>
              </mc:Fallback>
            </mc:AlternateContent>
          </w:r>
          <w:r w:rsidR="005D120C">
            <w:rPr>
              <w:noProof/>
            </w:rPr>
            <w:drawing>
              <wp:anchor distT="0" distB="0" distL="114300" distR="114300" simplePos="0" relativeHeight="251668480" behindDoc="0" locked="0" layoutInCell="1" allowOverlap="1" wp14:anchorId="23CA340F" wp14:editId="1F3BE3BD">
                <wp:simplePos x="0" y="0"/>
                <wp:positionH relativeFrom="column">
                  <wp:posOffset>5012056</wp:posOffset>
                </wp:positionH>
                <wp:positionV relativeFrom="paragraph">
                  <wp:posOffset>6761050</wp:posOffset>
                </wp:positionV>
                <wp:extent cx="2345690" cy="2715131"/>
                <wp:effectExtent l="0" t="0" r="0" b="9525"/>
                <wp:wrapNone/>
                <wp:docPr id="23" name="Graphic 23" descr="hexag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hexagon 1"/>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349483" cy="271952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color w:val="505046" w:themeColor="text2"/>
              <w:spacing w:val="5"/>
              <w:kern w:val="28"/>
              <w:sz w:val="96"/>
              <w:szCs w:val="56"/>
              <w14:ligatures w14:val="standardContextual"/>
              <w14:cntxtAlts/>
            </w:rPr>
            <w:br w:type="page"/>
          </w:r>
        </w:p>
      </w:sdtContent>
    </w:sdt>
    <w:tbl>
      <w:tblPr>
        <w:tblStyle w:val="PlainTable4"/>
        <w:tblW w:w="11797" w:type="dxa"/>
        <w:tblInd w:w="-630" w:type="dxa"/>
        <w:tblLayout w:type="fixed"/>
        <w:tblLook w:val="04A0" w:firstRow="1" w:lastRow="0" w:firstColumn="1" w:lastColumn="0" w:noHBand="0" w:noVBand="1"/>
      </w:tblPr>
      <w:tblGrid>
        <w:gridCol w:w="7814"/>
        <w:gridCol w:w="236"/>
        <w:gridCol w:w="3747"/>
      </w:tblGrid>
      <w:tr w:rsidR="00732598" w14:paraId="0CA0BC15" w14:textId="77777777" w:rsidTr="008A25CD">
        <w:trPr>
          <w:cnfStyle w:val="100000000000" w:firstRow="1" w:lastRow="0" w:firstColumn="0" w:lastColumn="0" w:oddVBand="0" w:evenVBand="0" w:oddHBand="0" w:evenHBand="0"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7815" w:type="dxa"/>
            <w:vMerge w:val="restart"/>
            <w:vAlign w:val="bottom"/>
          </w:tcPr>
          <w:p w14:paraId="2892A5AC" w14:textId="77777777" w:rsidR="00B903A7" w:rsidRPr="00B903A7" w:rsidRDefault="004F53E9" w:rsidP="008A25CD">
            <w:pPr>
              <w:pStyle w:val="Title"/>
              <w:rPr>
                <w:b/>
              </w:rPr>
            </w:pPr>
            <w:r>
              <w:rPr>
                <w:noProof/>
                <w14:ligatures w14:val="none"/>
                <w14:cntxtAlts w14:val="0"/>
              </w:rPr>
              <w:lastRenderedPageBreak/>
              <mc:AlternateContent>
                <mc:Choice Requires="wps">
                  <w:drawing>
                    <wp:inline distT="0" distB="0" distL="0" distR="0" wp14:anchorId="579C9DA7" wp14:editId="2E590143">
                      <wp:extent cx="4885055" cy="475013"/>
                      <wp:effectExtent l="0" t="0" r="0" b="1270"/>
                      <wp:docPr id="10" name="Text Box 10"/>
                      <wp:cNvGraphicFramePr/>
                      <a:graphic xmlns:a="http://schemas.openxmlformats.org/drawingml/2006/main">
                        <a:graphicData uri="http://schemas.microsoft.com/office/word/2010/wordprocessingShape">
                          <wps:wsp>
                            <wps:cNvSpPr txBox="1"/>
                            <wps:spPr>
                              <a:xfrm>
                                <a:off x="0" y="0"/>
                                <a:ext cx="4885055" cy="47501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3F17C1" w14:textId="3F8D9DAA" w:rsidR="004F53E9" w:rsidRDefault="00C04AB1" w:rsidP="004F53E9">
                                  <w:pPr>
                                    <w:pStyle w:val="Title"/>
                                  </w:pPr>
                                  <w:r>
                                    <w:t>Commuting Patterns of NYC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79C9DA7" id="Text Box 10" o:spid="_x0000_s1029" type="#_x0000_t202" style="width:384.65pt;height:3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" filled="f" stroked="f">
                      <v:textbox>
                        <w:txbxContent>
                          <w:p w14:paraId="553F17C1" w14:textId="3F8D9DAA" w:rsidR="004F53E9" w:rsidRDefault="00C04AB1" w:rsidP="004F53E9">
                            <w:pPr>
                              <w:pStyle w:val="Title"/>
                            </w:pPr>
                            <w:r>
                              <w:t>Commuting Patterns of NYC</w:t>
                            </w:r>
                          </w:p>
                        </w:txbxContent>
                      </v:textbox>
                      <w10:anchorlock/>
                    </v:shape>
                  </w:pict>
                </mc:Fallback>
              </mc:AlternateContent>
            </w:r>
          </w:p>
        </w:tc>
        <w:tc>
          <w:tcPr>
            <w:tcW w:w="235" w:type="dxa"/>
            <w:vMerge w:val="restart"/>
          </w:tcPr>
          <w:p w14:paraId="1CEA7B5F" w14:textId="77777777" w:rsidR="00B903A7" w:rsidRDefault="00B903A7">
            <w:pPr>
              <w:cnfStyle w:val="100000000000" w:firstRow="1" w:lastRow="0" w:firstColumn="0" w:lastColumn="0" w:oddVBand="0" w:evenVBand="0" w:oddHBand="0" w:evenHBand="0" w:firstRowFirstColumn="0" w:firstRowLastColumn="0" w:lastRowFirstColumn="0" w:lastRowLastColumn="0"/>
            </w:pPr>
          </w:p>
        </w:tc>
        <w:tc>
          <w:tcPr>
            <w:tcW w:w="3747" w:type="dxa"/>
            <w:shd w:val="clear" w:color="auto" w:fill="E84C22" w:themeFill="accent1"/>
            <w:vAlign w:val="center"/>
          </w:tcPr>
          <w:p w14:paraId="6A8BB4B7" w14:textId="3E17F473" w:rsidR="00B903A7" w:rsidRDefault="00B903A7" w:rsidP="00426F60">
            <w:pPr>
              <w:jc w:val="center"/>
              <w:cnfStyle w:val="100000000000" w:firstRow="1" w:lastRow="0" w:firstColumn="0" w:lastColumn="0" w:oddVBand="0" w:evenVBand="0" w:oddHBand="0" w:evenHBand="0" w:firstRowFirstColumn="0" w:firstRowLastColumn="0" w:lastRowFirstColumn="0" w:lastRowLastColumn="0"/>
            </w:pPr>
          </w:p>
        </w:tc>
      </w:tr>
      <w:tr w:rsidR="00732598" w14:paraId="2795CBBF" w14:textId="77777777" w:rsidTr="008A25CD">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7815" w:type="dxa"/>
            <w:vMerge/>
          </w:tcPr>
          <w:p w14:paraId="0D5C1ED0" w14:textId="77777777" w:rsidR="00B903A7" w:rsidRDefault="00B903A7"/>
        </w:tc>
        <w:tc>
          <w:tcPr>
            <w:tcW w:w="235" w:type="dxa"/>
            <w:vMerge/>
          </w:tcPr>
          <w:p w14:paraId="2216D959" w14:textId="77777777" w:rsidR="00B903A7" w:rsidRDefault="00B903A7">
            <w:pPr>
              <w:cnfStyle w:val="000000100000" w:firstRow="0" w:lastRow="0" w:firstColumn="0" w:lastColumn="0" w:oddVBand="0" w:evenVBand="0" w:oddHBand="1" w:evenHBand="0" w:firstRowFirstColumn="0" w:firstRowLastColumn="0" w:lastRowFirstColumn="0" w:lastRowLastColumn="0"/>
            </w:pPr>
          </w:p>
        </w:tc>
        <w:tc>
          <w:tcPr>
            <w:tcW w:w="3747" w:type="dxa"/>
            <w:vMerge w:val="restart"/>
            <w:shd w:val="clear" w:color="auto" w:fill="E84C22" w:themeFill="accent1"/>
            <w:vAlign w:val="center"/>
          </w:tcPr>
          <w:p w14:paraId="619CDF41" w14:textId="4E9B5265" w:rsidR="00B903A7" w:rsidRDefault="00F057AE" w:rsidP="00426F60">
            <w:pPr>
              <w:shd w:val="clear" w:color="auto" w:fill="E84C22" w:themeFill="accent1"/>
              <w:jc w:val="center"/>
              <w:cnfStyle w:val="000000100000" w:firstRow="0" w:lastRow="0" w:firstColumn="0" w:lastColumn="0" w:oddVBand="0" w:evenVBand="0" w:oddHBand="1" w:evenHBand="0" w:firstRowFirstColumn="0" w:firstRowLastColumn="0" w:lastRowFirstColumn="0" w:lastRowLastColumn="0"/>
              <w:rPr>
                <w:color w:val="505046" w:themeColor="text2"/>
              </w:rPr>
            </w:pPr>
            <w:r>
              <w:rPr>
                <w:noProof/>
              </w:rPr>
              <mc:AlternateContent>
                <mc:Choice Requires="wps">
                  <w:drawing>
                    <wp:anchor distT="0" distB="0" distL="114300" distR="114300" simplePos="0" relativeHeight="251669504" behindDoc="0" locked="0" layoutInCell="1" allowOverlap="1" wp14:anchorId="37B4D584" wp14:editId="4FEFB6A5">
                      <wp:simplePos x="0" y="0"/>
                      <wp:positionH relativeFrom="column">
                        <wp:posOffset>85725</wp:posOffset>
                      </wp:positionH>
                      <wp:positionV relativeFrom="paragraph">
                        <wp:posOffset>970280</wp:posOffset>
                      </wp:positionV>
                      <wp:extent cx="2068830" cy="5715"/>
                      <wp:effectExtent l="0" t="0" r="26670" b="32385"/>
                      <wp:wrapNone/>
                      <wp:docPr id="2" name="Straight Connector 2"/>
                      <wp:cNvGraphicFramePr/>
                      <a:graphic xmlns:a="http://schemas.openxmlformats.org/drawingml/2006/main">
                        <a:graphicData uri="http://schemas.microsoft.com/office/word/2010/wordprocessingShape">
                          <wps:wsp>
                            <wps:cNvCnPr/>
                            <wps:spPr>
                              <a:xfrm flipV="1">
                                <a:off x="0" y="0"/>
                                <a:ext cx="2068830" cy="5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4F6E38" id="Straight Connector 2"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76.4pt" to="169.65pt,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" strokecolor="black [3040]"/>
                  </w:pict>
                </mc:Fallback>
              </mc:AlternateContent>
            </w:r>
            <w:r w:rsidR="00F34555">
              <w:rPr>
                <w:noProof/>
              </w:rPr>
              <mc:AlternateContent>
                <mc:Choice Requires="wps">
                  <w:drawing>
                    <wp:inline distT="0" distB="0" distL="0" distR="0" wp14:anchorId="03E80073" wp14:editId="08DE2ABB">
                      <wp:extent cx="2101215" cy="1224280"/>
                      <wp:effectExtent l="0" t="0" r="0" b="0"/>
                      <wp:docPr id="1" name="Text Box 1"/>
                      <wp:cNvGraphicFramePr/>
                      <a:graphic xmlns:a="http://schemas.openxmlformats.org/drawingml/2006/main">
                        <a:graphicData uri="http://schemas.microsoft.com/office/word/2010/wordprocessingShape">
                          <wps:wsp>
                            <wps:cNvSpPr txBox="1"/>
                            <wps:spPr>
                              <a:xfrm>
                                <a:off x="0" y="0"/>
                                <a:ext cx="2101215" cy="12242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D1D3E4" w14:textId="77777777" w:rsidR="00F34555" w:rsidRPr="00F057AE" w:rsidRDefault="00F34555" w:rsidP="00F34555">
                                  <w:pPr>
                                    <w:pStyle w:val="Heading1"/>
                                    <w:rPr>
                                      <w:b/>
                                      <w:sz w:val="48"/>
                                    </w:rPr>
                                  </w:pPr>
                                  <w:r w:rsidRPr="00F057AE">
                                    <w:rPr>
                                      <w:b/>
                                      <w:sz w:val="48"/>
                                    </w:rPr>
                                    <w:t>Resources</w:t>
                                  </w:r>
                                </w:p>
                                <w:p w14:paraId="1D4856A2" w14:textId="77777777" w:rsidR="00F34555" w:rsidRPr="005D120C" w:rsidRDefault="00F34555" w:rsidP="00F345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E80073" id="Text Box 1" o:spid="_x0000_s1030" type="#_x0000_t202" style="width:165.45pt;height:9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" filled="f" stroked="f">
                      <v:textbox>
                        <w:txbxContent>
                          <w:p w14:paraId="1BD1D3E4" w14:textId="77777777" w:rsidR="00F34555" w:rsidRPr="00F057AE" w:rsidRDefault="00F34555" w:rsidP="00F34555">
                            <w:pPr>
                              <w:pStyle w:val="Heading1"/>
                              <w:rPr>
                                <w:b/>
                                <w:sz w:val="48"/>
                              </w:rPr>
                            </w:pPr>
                            <w:r w:rsidRPr="00F057AE">
                              <w:rPr>
                                <w:b/>
                                <w:sz w:val="48"/>
                              </w:rPr>
                              <w:t>Resources</w:t>
                            </w:r>
                          </w:p>
                          <w:p w14:paraId="1D4856A2" w14:textId="77777777" w:rsidR="00F34555" w:rsidRPr="005D120C" w:rsidRDefault="00F34555" w:rsidP="00F34555"/>
                        </w:txbxContent>
                      </v:textbox>
                      <w10:anchorlock/>
                    </v:shape>
                  </w:pict>
                </mc:Fallback>
              </mc:AlternateContent>
            </w:r>
          </w:p>
          <w:p w14:paraId="5A2DBC18" w14:textId="77777777" w:rsidR="00B903A7" w:rsidRDefault="00426F60" w:rsidP="00426F60">
            <w:pPr>
              <w:jc w:val="center"/>
              <w:cnfStyle w:val="000000100000" w:firstRow="0" w:lastRow="0" w:firstColumn="0" w:lastColumn="0" w:oddVBand="0" w:evenVBand="0" w:oddHBand="1" w:evenHBand="0" w:firstRowFirstColumn="0" w:firstRowLastColumn="0" w:lastRowFirstColumn="0" w:lastRowLastColumn="0"/>
            </w:pPr>
            <w:r>
              <w:rPr>
                <w:noProof/>
              </w:rPr>
              <mc:AlternateContent>
                <mc:Choice Requires="wps">
                  <w:drawing>
                    <wp:inline distT="0" distB="0" distL="0" distR="0" wp14:anchorId="57FCAB6A" wp14:editId="030D9CBA">
                      <wp:extent cx="2101215" cy="6250406"/>
                      <wp:effectExtent l="0" t="0" r="0" b="0"/>
                      <wp:docPr id="8" name="Text Box 8"/>
                      <wp:cNvGraphicFramePr/>
                      <a:graphic xmlns:a="http://schemas.openxmlformats.org/drawingml/2006/main">
                        <a:graphicData uri="http://schemas.microsoft.com/office/word/2010/wordprocessingShape">
                          <wps:wsp>
                            <wps:cNvSpPr txBox="1"/>
                            <wps:spPr>
                              <a:xfrm>
                                <a:off x="0" y="0"/>
                                <a:ext cx="2101215" cy="62504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31A9F" w14:textId="05F67BD9" w:rsidR="00426F60" w:rsidRPr="00C87B54" w:rsidRDefault="0088765F" w:rsidP="00F34555">
                                  <w:pPr>
                                    <w:pStyle w:val="ListParagraph"/>
                                    <w:numPr>
                                      <w:ilvl w:val="0"/>
                                      <w:numId w:val="2"/>
                                    </w:numPr>
                                    <w:rPr>
                                      <w:b/>
                                      <w:color w:val="FFFFFF" w:themeColor="background1"/>
                                      <w:sz w:val="32"/>
                                    </w:rPr>
                                  </w:pPr>
                                  <w:r w:rsidRPr="00C87B54">
                                    <w:rPr>
                                      <w:b/>
                                      <w:color w:val="FFFFFF" w:themeColor="background1"/>
                                      <w:sz w:val="32"/>
                                    </w:rPr>
                                    <w:t>City of NYC</w:t>
                                  </w:r>
                                </w:p>
                                <w:p w14:paraId="37BE50DE" w14:textId="1B312918" w:rsidR="00A00A3E" w:rsidRPr="00C87B54" w:rsidRDefault="00521D16" w:rsidP="003726C5">
                                  <w:pPr>
                                    <w:rPr>
                                      <w:color w:val="FFFFFF" w:themeColor="background1"/>
                                      <w:sz w:val="28"/>
                                    </w:rPr>
                                  </w:pPr>
                                  <w:hyperlink r:id="rId19" w:history="1">
                                    <w:r w:rsidR="0088765F" w:rsidRPr="00C87B54">
                                      <w:rPr>
                                        <w:rStyle w:val="Hyperlink"/>
                                        <w:sz w:val="28"/>
                                      </w:rPr>
                                      <w:t>Housing Data</w:t>
                                    </w:r>
                                  </w:hyperlink>
                                </w:p>
                                <w:p w14:paraId="087011E7" w14:textId="769F3483" w:rsidR="0036161A" w:rsidRDefault="0036161A" w:rsidP="003726C5">
                                  <w:pPr>
                                    <w:rPr>
                                      <w:color w:val="FFFFFF" w:themeColor="background1"/>
                                      <w:sz w:val="28"/>
                                    </w:rPr>
                                  </w:pPr>
                                  <w:r w:rsidRPr="00C87B54">
                                    <w:rPr>
                                      <w:color w:val="FFFFFF" w:themeColor="background1"/>
                                      <w:sz w:val="28"/>
                                    </w:rPr>
                                    <w:t>2011</w:t>
                                  </w:r>
                                </w:p>
                                <w:p w14:paraId="7967898A" w14:textId="33AF912F" w:rsidR="00EB6FF5" w:rsidRPr="00D36682" w:rsidRDefault="00D36682" w:rsidP="003726C5">
                                  <w:pPr>
                                    <w:rPr>
                                      <w:rStyle w:val="Hyperlink"/>
                                      <w:sz w:val="28"/>
                                    </w:rPr>
                                  </w:pPr>
                                  <w:r>
                                    <w:rPr>
                                      <w:color w:val="FFFFFF" w:themeColor="background1"/>
                                      <w:sz w:val="28"/>
                                    </w:rPr>
                                    <w:fldChar w:fldCharType="begin"/>
                                  </w:r>
                                  <w:r>
                                    <w:rPr>
                                      <w:color w:val="FFFFFF" w:themeColor="background1"/>
                                      <w:sz w:val="28"/>
                                    </w:rPr>
                                    <w:instrText xml:space="preserve"> HYPERLINK "https://opendata.cityofnewyork.us/" </w:instrText>
                                  </w:r>
                                  <w:r>
                                    <w:rPr>
                                      <w:color w:val="FFFFFF" w:themeColor="background1"/>
                                      <w:sz w:val="28"/>
                                    </w:rPr>
                                    <w:fldChar w:fldCharType="separate"/>
                                  </w:r>
                                  <w:r w:rsidR="00EB6FF5" w:rsidRPr="00D36682">
                                    <w:rPr>
                                      <w:rStyle w:val="Hyperlink"/>
                                      <w:sz w:val="28"/>
                                    </w:rPr>
                                    <w:t>ZIP Code to ZCTA Crosswalk for NYC</w:t>
                                  </w:r>
                                </w:p>
                                <w:p w14:paraId="5362CED5" w14:textId="45B7A03C" w:rsidR="00C87B54" w:rsidRPr="00C87B54" w:rsidRDefault="00D36682" w:rsidP="003726C5">
                                  <w:pPr>
                                    <w:rPr>
                                      <w:color w:val="FFFFFF" w:themeColor="background1"/>
                                      <w:sz w:val="28"/>
                                    </w:rPr>
                                  </w:pPr>
                                  <w:r>
                                    <w:rPr>
                                      <w:color w:val="FFFFFF" w:themeColor="background1"/>
                                      <w:sz w:val="28"/>
                                    </w:rPr>
                                    <w:fldChar w:fldCharType="end"/>
                                  </w:r>
                                  <w:r w:rsidR="00C87B54">
                                    <w:rPr>
                                      <w:color w:val="FFFFFF" w:themeColor="background1"/>
                                      <w:sz w:val="28"/>
                                    </w:rPr>
                                    <w:t>201</w:t>
                                  </w:r>
                                  <w:r>
                                    <w:rPr>
                                      <w:color w:val="FFFFFF" w:themeColor="background1"/>
                                      <w:sz w:val="28"/>
                                    </w:rPr>
                                    <w:t>0</w:t>
                                  </w:r>
                                </w:p>
                                <w:p w14:paraId="594BF78F" w14:textId="52B85DE2" w:rsidR="0088765F" w:rsidRPr="00C87B54" w:rsidRDefault="0088765F" w:rsidP="00F34555">
                                  <w:pPr>
                                    <w:pStyle w:val="ListParagraph"/>
                                    <w:numPr>
                                      <w:ilvl w:val="0"/>
                                      <w:numId w:val="2"/>
                                    </w:numPr>
                                    <w:rPr>
                                      <w:b/>
                                      <w:color w:val="FFFFFF" w:themeColor="background1"/>
                                      <w:sz w:val="32"/>
                                    </w:rPr>
                                  </w:pPr>
                                  <w:r w:rsidRPr="00C87B54">
                                    <w:rPr>
                                      <w:b/>
                                      <w:color w:val="FFFFFF" w:themeColor="background1"/>
                                      <w:sz w:val="32"/>
                                    </w:rPr>
                                    <w:t>Census.gov</w:t>
                                  </w:r>
                                </w:p>
                                <w:p w14:paraId="7C16B580" w14:textId="100F7D4D" w:rsidR="0088765F" w:rsidRPr="00C87B54" w:rsidRDefault="00521D16" w:rsidP="003726C5">
                                  <w:pPr>
                                    <w:rPr>
                                      <w:color w:val="FFFFFF" w:themeColor="background1"/>
                                      <w:sz w:val="28"/>
                                    </w:rPr>
                                  </w:pPr>
                                  <w:hyperlink r:id="rId20" w:history="1">
                                    <w:r w:rsidR="0088765F" w:rsidRPr="00C87B54">
                                      <w:rPr>
                                        <w:rStyle w:val="Hyperlink"/>
                                        <w:sz w:val="28"/>
                                      </w:rPr>
                                      <w:t>Earnings in the past 12 months (in 2011 inflation adjusted dollars)</w:t>
                                    </w:r>
                                  </w:hyperlink>
                                </w:p>
                                <w:p w14:paraId="12394529" w14:textId="315BA467" w:rsidR="003726C5" w:rsidRPr="00C87B54" w:rsidRDefault="00521D16" w:rsidP="003726C5">
                                  <w:pPr>
                                    <w:rPr>
                                      <w:color w:val="FFFFFF" w:themeColor="background1"/>
                                      <w:sz w:val="28"/>
                                    </w:rPr>
                                  </w:pPr>
                                  <w:hyperlink r:id="rId21" w:history="1">
                                    <w:r w:rsidR="00FC613A" w:rsidRPr="00C87B54">
                                      <w:rPr>
                                        <w:rStyle w:val="Hyperlink"/>
                                        <w:sz w:val="28"/>
                                      </w:rPr>
                                      <w:t>Means of transportation to work by selected characteristics</w:t>
                                    </w:r>
                                  </w:hyperlink>
                                </w:p>
                                <w:p w14:paraId="6944B51C" w14:textId="755B82DD" w:rsidR="0088765F" w:rsidRPr="00C87B54" w:rsidRDefault="0088765F" w:rsidP="00F34555">
                                  <w:pPr>
                                    <w:pStyle w:val="ListParagraph"/>
                                    <w:numPr>
                                      <w:ilvl w:val="0"/>
                                      <w:numId w:val="2"/>
                                    </w:numPr>
                                    <w:rPr>
                                      <w:b/>
                                      <w:color w:val="FFFFFF" w:themeColor="background1"/>
                                      <w:sz w:val="32"/>
                                    </w:rPr>
                                  </w:pPr>
                                  <w:r w:rsidRPr="00C87B54">
                                    <w:rPr>
                                      <w:b/>
                                      <w:color w:val="FFFFFF" w:themeColor="background1"/>
                                      <w:sz w:val="32"/>
                                    </w:rPr>
                                    <w:t>City-Data.com</w:t>
                                  </w:r>
                                </w:p>
                                <w:p w14:paraId="273025FD" w14:textId="1AFCF523" w:rsidR="00FC613A" w:rsidRPr="00C87B54" w:rsidRDefault="00521D16" w:rsidP="003726C5">
                                  <w:pPr>
                                    <w:rPr>
                                      <w:color w:val="FFFFFF" w:themeColor="background1"/>
                                      <w:sz w:val="28"/>
                                    </w:rPr>
                                  </w:pPr>
                                  <w:hyperlink r:id="rId22" w:history="1">
                                    <w:r w:rsidR="003726C5" w:rsidRPr="00C87B54">
                                      <w:rPr>
                                        <w:rStyle w:val="Hyperlink"/>
                                        <w:sz w:val="28"/>
                                      </w:rPr>
                                      <w:t>Median Income</w:t>
                                    </w:r>
                                  </w:hyperlink>
                                </w:p>
                                <w:p w14:paraId="7554EEFE" w14:textId="188547F9" w:rsidR="0036161A" w:rsidRPr="00C87B54" w:rsidRDefault="0036161A" w:rsidP="003726C5">
                                  <w:pPr>
                                    <w:rPr>
                                      <w:color w:val="FFFFFF" w:themeColor="background1"/>
                                      <w:sz w:val="28"/>
                                    </w:rPr>
                                  </w:pPr>
                                  <w:r w:rsidRPr="00C87B54">
                                    <w:rPr>
                                      <w:color w:val="FFFFFF" w:themeColor="background1"/>
                                      <w:sz w:val="28"/>
                                    </w:rPr>
                                    <w:t>2016</w:t>
                                  </w:r>
                                </w:p>
                                <w:p w14:paraId="25C0EB8A" w14:textId="143ED11B" w:rsidR="0088765F" w:rsidRPr="00C87B54" w:rsidRDefault="0088765F" w:rsidP="00F34555">
                                  <w:pPr>
                                    <w:pStyle w:val="ListParagraph"/>
                                    <w:numPr>
                                      <w:ilvl w:val="0"/>
                                      <w:numId w:val="2"/>
                                    </w:numPr>
                                    <w:rPr>
                                      <w:b/>
                                      <w:color w:val="FFFFFF" w:themeColor="background1"/>
                                      <w:sz w:val="32"/>
                                    </w:rPr>
                                  </w:pPr>
                                  <w:r w:rsidRPr="00C87B54">
                                    <w:rPr>
                                      <w:b/>
                                      <w:color w:val="FFFFFF" w:themeColor="background1"/>
                                      <w:sz w:val="32"/>
                                    </w:rPr>
                                    <w:t>WNYC</w:t>
                                  </w:r>
                                </w:p>
                                <w:p w14:paraId="48E8AAEF" w14:textId="0DFA8677" w:rsidR="003726C5" w:rsidRPr="00C87B54" w:rsidRDefault="00521D16" w:rsidP="003726C5">
                                  <w:pPr>
                                    <w:rPr>
                                      <w:color w:val="FFFFFF" w:themeColor="background1"/>
                                      <w:sz w:val="28"/>
                                    </w:rPr>
                                  </w:pPr>
                                  <w:hyperlink r:id="rId23" w:anchor="40.72293,-73.95481,12,748" w:history="1">
                                    <w:r w:rsidR="003726C5" w:rsidRPr="00C87B54">
                                      <w:rPr>
                                        <w:rStyle w:val="Hyperlink"/>
                                        <w:sz w:val="28"/>
                                      </w:rPr>
                                      <w:t>Commuter Time</w:t>
                                    </w:r>
                                  </w:hyperlink>
                                </w:p>
                                <w:p w14:paraId="6BD0B7A7" w14:textId="3A5C0100" w:rsidR="00C87B54" w:rsidRPr="00C87B54" w:rsidRDefault="0036161A" w:rsidP="00C87B54">
                                  <w:pPr>
                                    <w:rPr>
                                      <w:color w:val="FFFFFF" w:themeColor="background1"/>
                                      <w:sz w:val="32"/>
                                    </w:rPr>
                                  </w:pPr>
                                  <w:r>
                                    <w:rPr>
                                      <w:color w:val="FFFFFF" w:themeColor="background1"/>
                                      <w:sz w:val="32"/>
                                    </w:rPr>
                                    <w:t>2011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7FCAB6A" id="Text Box 8" o:spid="_x0000_s1031" type="#_x0000_t202" style="width:165.45pt;height:49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" filled="f" stroked="f">
                      <v:textbox>
                        <w:txbxContent>
                          <w:p w14:paraId="46D31A9F" w14:textId="05F67BD9" w:rsidR="00426F60" w:rsidRPr="00C87B54" w:rsidRDefault="0088765F" w:rsidP="00F34555">
                            <w:pPr>
                              <w:pStyle w:val="ListParagraph"/>
                              <w:numPr>
                                <w:ilvl w:val="0"/>
                                <w:numId w:val="2"/>
                              </w:numPr>
                              <w:rPr>
                                <w:b/>
                                <w:color w:val="FFFFFF" w:themeColor="background1"/>
                                <w:sz w:val="32"/>
                              </w:rPr>
                            </w:pPr>
                            <w:r w:rsidRPr="00C87B54">
                              <w:rPr>
                                <w:b/>
                                <w:color w:val="FFFFFF" w:themeColor="background1"/>
                                <w:sz w:val="32"/>
                              </w:rPr>
                              <w:t>City of NYC</w:t>
                            </w:r>
                          </w:p>
                          <w:p w14:paraId="37BE50DE" w14:textId="1B312918" w:rsidR="00A00A3E" w:rsidRPr="00C87B54" w:rsidRDefault="00521D16" w:rsidP="003726C5">
                            <w:pPr>
                              <w:rPr>
                                <w:color w:val="FFFFFF" w:themeColor="background1"/>
                                <w:sz w:val="28"/>
                              </w:rPr>
                            </w:pPr>
                            <w:hyperlink r:id="rId24" w:history="1">
                              <w:r w:rsidR="0088765F" w:rsidRPr="00C87B54">
                                <w:rPr>
                                  <w:rStyle w:val="Hyperlink"/>
                                  <w:sz w:val="28"/>
                                </w:rPr>
                                <w:t>Housing Data</w:t>
                              </w:r>
                            </w:hyperlink>
                          </w:p>
                          <w:p w14:paraId="087011E7" w14:textId="769F3483" w:rsidR="0036161A" w:rsidRDefault="0036161A" w:rsidP="003726C5">
                            <w:pPr>
                              <w:rPr>
                                <w:color w:val="FFFFFF" w:themeColor="background1"/>
                                <w:sz w:val="28"/>
                              </w:rPr>
                            </w:pPr>
                            <w:r w:rsidRPr="00C87B54">
                              <w:rPr>
                                <w:color w:val="FFFFFF" w:themeColor="background1"/>
                                <w:sz w:val="28"/>
                              </w:rPr>
                              <w:t>2011</w:t>
                            </w:r>
                          </w:p>
                          <w:p w14:paraId="7967898A" w14:textId="33AF912F" w:rsidR="00EB6FF5" w:rsidRPr="00D36682" w:rsidRDefault="00D36682" w:rsidP="003726C5">
                            <w:pPr>
                              <w:rPr>
                                <w:rStyle w:val="Hyperlink"/>
                                <w:sz w:val="28"/>
                              </w:rPr>
                            </w:pPr>
                            <w:r>
                              <w:rPr>
                                <w:color w:val="FFFFFF" w:themeColor="background1"/>
                                <w:sz w:val="28"/>
                              </w:rPr>
                              <w:fldChar w:fldCharType="begin"/>
                            </w:r>
                            <w:r>
                              <w:rPr>
                                <w:color w:val="FFFFFF" w:themeColor="background1"/>
                                <w:sz w:val="28"/>
                              </w:rPr>
                              <w:instrText xml:space="preserve"> HYPERLINK "https://opendata.cityofnewyork.us/" </w:instrText>
                            </w:r>
                            <w:r>
                              <w:rPr>
                                <w:color w:val="FFFFFF" w:themeColor="background1"/>
                                <w:sz w:val="28"/>
                              </w:rPr>
                              <w:fldChar w:fldCharType="separate"/>
                            </w:r>
                            <w:r w:rsidR="00EB6FF5" w:rsidRPr="00D36682">
                              <w:rPr>
                                <w:rStyle w:val="Hyperlink"/>
                                <w:sz w:val="28"/>
                              </w:rPr>
                              <w:t>ZIP Code to ZCTA Crosswalk for NYC</w:t>
                            </w:r>
                          </w:p>
                          <w:p w14:paraId="5362CED5" w14:textId="45B7A03C" w:rsidR="00C87B54" w:rsidRPr="00C87B54" w:rsidRDefault="00D36682" w:rsidP="003726C5">
                            <w:pPr>
                              <w:rPr>
                                <w:color w:val="FFFFFF" w:themeColor="background1"/>
                                <w:sz w:val="28"/>
                              </w:rPr>
                            </w:pPr>
                            <w:r>
                              <w:rPr>
                                <w:color w:val="FFFFFF" w:themeColor="background1"/>
                                <w:sz w:val="28"/>
                              </w:rPr>
                              <w:fldChar w:fldCharType="end"/>
                            </w:r>
                            <w:r w:rsidR="00C87B54">
                              <w:rPr>
                                <w:color w:val="FFFFFF" w:themeColor="background1"/>
                                <w:sz w:val="28"/>
                              </w:rPr>
                              <w:t>201</w:t>
                            </w:r>
                            <w:r>
                              <w:rPr>
                                <w:color w:val="FFFFFF" w:themeColor="background1"/>
                                <w:sz w:val="28"/>
                              </w:rPr>
                              <w:t>0</w:t>
                            </w:r>
                          </w:p>
                          <w:p w14:paraId="594BF78F" w14:textId="52B85DE2" w:rsidR="0088765F" w:rsidRPr="00C87B54" w:rsidRDefault="0088765F" w:rsidP="00F34555">
                            <w:pPr>
                              <w:pStyle w:val="ListParagraph"/>
                              <w:numPr>
                                <w:ilvl w:val="0"/>
                                <w:numId w:val="2"/>
                              </w:numPr>
                              <w:rPr>
                                <w:b/>
                                <w:color w:val="FFFFFF" w:themeColor="background1"/>
                                <w:sz w:val="32"/>
                              </w:rPr>
                            </w:pPr>
                            <w:r w:rsidRPr="00C87B54">
                              <w:rPr>
                                <w:b/>
                                <w:color w:val="FFFFFF" w:themeColor="background1"/>
                                <w:sz w:val="32"/>
                              </w:rPr>
                              <w:t>Census.gov</w:t>
                            </w:r>
                          </w:p>
                          <w:p w14:paraId="7C16B580" w14:textId="100F7D4D" w:rsidR="0088765F" w:rsidRPr="00C87B54" w:rsidRDefault="00521D16" w:rsidP="003726C5">
                            <w:pPr>
                              <w:rPr>
                                <w:color w:val="FFFFFF" w:themeColor="background1"/>
                                <w:sz w:val="28"/>
                              </w:rPr>
                            </w:pPr>
                            <w:hyperlink r:id="rId25" w:history="1">
                              <w:r w:rsidR="0088765F" w:rsidRPr="00C87B54">
                                <w:rPr>
                                  <w:rStyle w:val="Hyperlink"/>
                                  <w:sz w:val="28"/>
                                </w:rPr>
                                <w:t>Earnings in the past 12 months (in 2011 inflation adjusted dollars)</w:t>
                              </w:r>
                            </w:hyperlink>
                          </w:p>
                          <w:p w14:paraId="12394529" w14:textId="315BA467" w:rsidR="003726C5" w:rsidRPr="00C87B54" w:rsidRDefault="00521D16" w:rsidP="003726C5">
                            <w:pPr>
                              <w:rPr>
                                <w:color w:val="FFFFFF" w:themeColor="background1"/>
                                <w:sz w:val="28"/>
                              </w:rPr>
                            </w:pPr>
                            <w:hyperlink r:id="rId26" w:history="1">
                              <w:r w:rsidR="00FC613A" w:rsidRPr="00C87B54">
                                <w:rPr>
                                  <w:rStyle w:val="Hyperlink"/>
                                  <w:sz w:val="28"/>
                                </w:rPr>
                                <w:t>Means of transportation to work by selected characteristics</w:t>
                              </w:r>
                            </w:hyperlink>
                          </w:p>
                          <w:p w14:paraId="6944B51C" w14:textId="755B82DD" w:rsidR="0088765F" w:rsidRPr="00C87B54" w:rsidRDefault="0088765F" w:rsidP="00F34555">
                            <w:pPr>
                              <w:pStyle w:val="ListParagraph"/>
                              <w:numPr>
                                <w:ilvl w:val="0"/>
                                <w:numId w:val="2"/>
                              </w:numPr>
                              <w:rPr>
                                <w:b/>
                                <w:color w:val="FFFFFF" w:themeColor="background1"/>
                                <w:sz w:val="32"/>
                              </w:rPr>
                            </w:pPr>
                            <w:r w:rsidRPr="00C87B54">
                              <w:rPr>
                                <w:b/>
                                <w:color w:val="FFFFFF" w:themeColor="background1"/>
                                <w:sz w:val="32"/>
                              </w:rPr>
                              <w:t>City-Data.com</w:t>
                            </w:r>
                          </w:p>
                          <w:p w14:paraId="273025FD" w14:textId="1AFCF523" w:rsidR="00FC613A" w:rsidRPr="00C87B54" w:rsidRDefault="00521D16" w:rsidP="003726C5">
                            <w:pPr>
                              <w:rPr>
                                <w:color w:val="FFFFFF" w:themeColor="background1"/>
                                <w:sz w:val="28"/>
                              </w:rPr>
                            </w:pPr>
                            <w:hyperlink r:id="rId27" w:history="1">
                              <w:r w:rsidR="003726C5" w:rsidRPr="00C87B54">
                                <w:rPr>
                                  <w:rStyle w:val="Hyperlink"/>
                                  <w:sz w:val="28"/>
                                </w:rPr>
                                <w:t>Median Income</w:t>
                              </w:r>
                            </w:hyperlink>
                          </w:p>
                          <w:p w14:paraId="7554EEFE" w14:textId="188547F9" w:rsidR="0036161A" w:rsidRPr="00C87B54" w:rsidRDefault="0036161A" w:rsidP="003726C5">
                            <w:pPr>
                              <w:rPr>
                                <w:color w:val="FFFFFF" w:themeColor="background1"/>
                                <w:sz w:val="28"/>
                              </w:rPr>
                            </w:pPr>
                            <w:r w:rsidRPr="00C87B54">
                              <w:rPr>
                                <w:color w:val="FFFFFF" w:themeColor="background1"/>
                                <w:sz w:val="28"/>
                              </w:rPr>
                              <w:t>2016</w:t>
                            </w:r>
                          </w:p>
                          <w:p w14:paraId="25C0EB8A" w14:textId="143ED11B" w:rsidR="0088765F" w:rsidRPr="00C87B54" w:rsidRDefault="0088765F" w:rsidP="00F34555">
                            <w:pPr>
                              <w:pStyle w:val="ListParagraph"/>
                              <w:numPr>
                                <w:ilvl w:val="0"/>
                                <w:numId w:val="2"/>
                              </w:numPr>
                              <w:rPr>
                                <w:b/>
                                <w:color w:val="FFFFFF" w:themeColor="background1"/>
                                <w:sz w:val="32"/>
                              </w:rPr>
                            </w:pPr>
                            <w:r w:rsidRPr="00C87B54">
                              <w:rPr>
                                <w:b/>
                                <w:color w:val="FFFFFF" w:themeColor="background1"/>
                                <w:sz w:val="32"/>
                              </w:rPr>
                              <w:t>WNYC</w:t>
                            </w:r>
                          </w:p>
                          <w:p w14:paraId="48E8AAEF" w14:textId="0DFA8677" w:rsidR="003726C5" w:rsidRPr="00C87B54" w:rsidRDefault="00521D16" w:rsidP="003726C5">
                            <w:pPr>
                              <w:rPr>
                                <w:color w:val="FFFFFF" w:themeColor="background1"/>
                                <w:sz w:val="28"/>
                              </w:rPr>
                            </w:pPr>
                            <w:hyperlink r:id="rId28" w:anchor="40.72293,-73.95481,12,748" w:history="1">
                              <w:r w:rsidR="003726C5" w:rsidRPr="00C87B54">
                                <w:rPr>
                                  <w:rStyle w:val="Hyperlink"/>
                                  <w:sz w:val="28"/>
                                </w:rPr>
                                <w:t>Commuter Time</w:t>
                              </w:r>
                            </w:hyperlink>
                          </w:p>
                          <w:p w14:paraId="6BD0B7A7" w14:textId="3A5C0100" w:rsidR="00C87B54" w:rsidRPr="00C87B54" w:rsidRDefault="0036161A" w:rsidP="00C87B54">
                            <w:pPr>
                              <w:rPr>
                                <w:color w:val="FFFFFF" w:themeColor="background1"/>
                                <w:sz w:val="32"/>
                              </w:rPr>
                            </w:pPr>
                            <w:r>
                              <w:rPr>
                                <w:color w:val="FFFFFF" w:themeColor="background1"/>
                                <w:sz w:val="32"/>
                              </w:rPr>
                              <w:t>2011</w:t>
                            </w:r>
                          </w:p>
                        </w:txbxContent>
                      </v:textbox>
                      <w10:anchorlock/>
                    </v:shape>
                  </w:pict>
                </mc:Fallback>
              </mc:AlternateContent>
            </w:r>
          </w:p>
        </w:tc>
      </w:tr>
      <w:tr w:rsidR="00732598" w14:paraId="41347B63" w14:textId="77777777" w:rsidTr="001C62C8">
        <w:trPr>
          <w:trHeight w:val="478"/>
        </w:trPr>
        <w:tc>
          <w:tcPr>
            <w:cnfStyle w:val="001000000000" w:firstRow="0" w:lastRow="0" w:firstColumn="1" w:lastColumn="0" w:oddVBand="0" w:evenVBand="0" w:oddHBand="0" w:evenHBand="0" w:firstRowFirstColumn="0" w:firstRowLastColumn="0" w:lastRowFirstColumn="0" w:lastRowLastColumn="0"/>
            <w:tcW w:w="7815" w:type="dxa"/>
            <w:vAlign w:val="center"/>
          </w:tcPr>
          <w:p w14:paraId="38B62EDC" w14:textId="77777777" w:rsidR="00B903A7" w:rsidRPr="00B903A7" w:rsidRDefault="00260E5B" w:rsidP="00260E5B">
            <w:pPr>
              <w:pStyle w:val="Subtitle"/>
              <w:rPr>
                <w:b/>
              </w:rPr>
            </w:pPr>
            <w:r>
              <w:rPr>
                <w:noProof/>
              </w:rPr>
              <mc:AlternateContent>
                <mc:Choice Requires="wps">
                  <w:drawing>
                    <wp:inline distT="0" distB="0" distL="0" distR="0" wp14:anchorId="702473B2" wp14:editId="417766E7">
                      <wp:extent cx="4749421" cy="382137"/>
                      <wp:effectExtent l="0" t="0" r="0" b="0"/>
                      <wp:docPr id="11" name="Text Box 11"/>
                      <wp:cNvGraphicFramePr/>
                      <a:graphic xmlns:a="http://schemas.openxmlformats.org/drawingml/2006/main">
                        <a:graphicData uri="http://schemas.microsoft.com/office/word/2010/wordprocessingShape">
                          <wps:wsp>
                            <wps:cNvSpPr txBox="1"/>
                            <wps:spPr>
                              <a:xfrm>
                                <a:off x="0" y="0"/>
                                <a:ext cx="4749421" cy="38213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AE81C3" w14:textId="487E8F30" w:rsidR="004F53E9" w:rsidRPr="009823B0" w:rsidRDefault="00C04AB1" w:rsidP="00B76B9C">
                                  <w:pPr>
                                    <w:pStyle w:val="Subtitle"/>
                                  </w:pPr>
                                  <w:r>
                                    <w:t>ETL Data</w:t>
                                  </w:r>
                                  <w:r w:rsidR="002B4367">
                                    <w:t>b</w:t>
                                  </w:r>
                                  <w:r>
                                    <w:t>ase Assignment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2473B2" id="Text Box 11" o:spid="_x0000_s1032" type="#_x0000_t202" style="width:373.95pt;height:3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" filled="f" stroked="f">
                      <v:textbox>
                        <w:txbxContent>
                          <w:p w14:paraId="45AE81C3" w14:textId="487E8F30" w:rsidR="004F53E9" w:rsidRPr="009823B0" w:rsidRDefault="00C04AB1" w:rsidP="00B76B9C">
                            <w:pPr>
                              <w:pStyle w:val="Subtitle"/>
                            </w:pPr>
                            <w:r>
                              <w:t>ETL Data</w:t>
                            </w:r>
                            <w:r w:rsidR="002B4367">
                              <w:t>b</w:t>
                            </w:r>
                            <w:r>
                              <w:t>ase Assignment</w:t>
                            </w:r>
                          </w:p>
                        </w:txbxContent>
                      </v:textbox>
                      <w10:anchorlock/>
                    </v:shape>
                  </w:pict>
                </mc:Fallback>
              </mc:AlternateContent>
            </w:r>
          </w:p>
        </w:tc>
        <w:tc>
          <w:tcPr>
            <w:tcW w:w="235" w:type="dxa"/>
            <w:vMerge/>
          </w:tcPr>
          <w:p w14:paraId="40308AE8" w14:textId="77777777" w:rsidR="00B903A7" w:rsidRDefault="00B903A7">
            <w:pPr>
              <w:cnfStyle w:val="000000000000" w:firstRow="0" w:lastRow="0" w:firstColumn="0" w:lastColumn="0" w:oddVBand="0" w:evenVBand="0" w:oddHBand="0" w:evenHBand="0" w:firstRowFirstColumn="0" w:firstRowLastColumn="0" w:lastRowFirstColumn="0" w:lastRowLastColumn="0"/>
            </w:pPr>
          </w:p>
        </w:tc>
        <w:tc>
          <w:tcPr>
            <w:tcW w:w="3747" w:type="dxa"/>
            <w:vMerge/>
            <w:shd w:val="clear" w:color="auto" w:fill="E84C22" w:themeFill="accent1"/>
          </w:tcPr>
          <w:p w14:paraId="214DD015" w14:textId="77777777" w:rsidR="00B903A7" w:rsidRDefault="00B903A7">
            <w:pPr>
              <w:cnfStyle w:val="000000000000" w:firstRow="0" w:lastRow="0" w:firstColumn="0" w:lastColumn="0" w:oddVBand="0" w:evenVBand="0" w:oddHBand="0" w:evenHBand="0" w:firstRowFirstColumn="0" w:firstRowLastColumn="0" w:lastRowFirstColumn="0" w:lastRowLastColumn="0"/>
            </w:pPr>
          </w:p>
        </w:tc>
      </w:tr>
      <w:tr w:rsidR="00732598" w:rsidRPr="004F53E9" w14:paraId="04E2DC2D" w14:textId="77777777" w:rsidTr="008A25CD">
        <w:trPr>
          <w:cnfStyle w:val="000000100000" w:firstRow="0" w:lastRow="0" w:firstColumn="0" w:lastColumn="0" w:oddVBand="0" w:evenVBand="0" w:oddHBand="1" w:evenHBand="0" w:firstRowFirstColumn="0" w:firstRowLastColumn="0" w:lastRowFirstColumn="0" w:lastRowLastColumn="0"/>
          <w:trHeight w:val="10395"/>
        </w:trPr>
        <w:tc>
          <w:tcPr>
            <w:cnfStyle w:val="001000000000" w:firstRow="0" w:lastRow="0" w:firstColumn="1" w:lastColumn="0" w:oddVBand="0" w:evenVBand="0" w:oddHBand="0" w:evenHBand="0" w:firstRowFirstColumn="0" w:firstRowLastColumn="0" w:lastRowFirstColumn="0" w:lastRowLastColumn="0"/>
            <w:tcW w:w="7815" w:type="dxa"/>
            <w:shd w:val="clear" w:color="auto" w:fill="auto"/>
            <w:vAlign w:val="center"/>
          </w:tcPr>
          <w:p w14:paraId="156E62EE" w14:textId="77777777" w:rsidR="005D120C" w:rsidRDefault="004F53E9" w:rsidP="004F53E9">
            <w:pPr>
              <w:jc w:val="center"/>
              <w:rPr>
                <w:b w:val="0"/>
                <w:bCs w:val="0"/>
              </w:rPr>
            </w:pPr>
            <w:r>
              <w:rPr>
                <w:noProof/>
              </w:rPr>
              <mc:AlternateContent>
                <mc:Choice Requires="wps">
                  <w:drawing>
                    <wp:inline distT="0" distB="0" distL="0" distR="0" wp14:anchorId="1CB393D9" wp14:editId="5FEED342">
                      <wp:extent cx="4885349" cy="7559386"/>
                      <wp:effectExtent l="0" t="0" r="0" b="3810"/>
                      <wp:docPr id="9" name="Text Box 9"/>
                      <wp:cNvGraphicFramePr/>
                      <a:graphic xmlns:a="http://schemas.openxmlformats.org/drawingml/2006/main">
                        <a:graphicData uri="http://schemas.microsoft.com/office/word/2010/wordprocessingShape">
                          <wps:wsp>
                            <wps:cNvSpPr txBox="1"/>
                            <wps:spPr>
                              <a:xfrm>
                                <a:off x="0" y="0"/>
                                <a:ext cx="4885349" cy="75593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0DC45C" w14:textId="77777777" w:rsidR="008A25CD" w:rsidRDefault="008A25CD" w:rsidP="008A25CD">
                                  <w:pPr>
                                    <w:pStyle w:val="Heading2"/>
                                    <w:spacing w:before="0"/>
                                  </w:pPr>
                                </w:p>
                                <w:p w14:paraId="1F32A7FC" w14:textId="19C1175E" w:rsidR="00426F60" w:rsidRPr="004F53E9" w:rsidRDefault="00C04AB1" w:rsidP="008A25CD">
                                  <w:pPr>
                                    <w:pStyle w:val="Heading2"/>
                                    <w:spacing w:before="0"/>
                                  </w:pPr>
                                  <w:bookmarkStart w:id="0" w:name="_Hlk532930311"/>
                                  <w:r>
                                    <w:t>Extract</w:t>
                                  </w:r>
                                </w:p>
                                <w:p w14:paraId="4ABF4AA0" w14:textId="40ABEB4D" w:rsidR="00DC07F6" w:rsidRDefault="00C04AB1" w:rsidP="008A25CD">
                                  <w:pPr>
                                    <w:spacing w:after="0" w:line="240" w:lineRule="auto"/>
                                  </w:pPr>
                                  <w:r>
                                    <w:t>First</w:t>
                                  </w:r>
                                  <w:r w:rsidR="003B153D">
                                    <w:t>,</w:t>
                                  </w:r>
                                  <w:r>
                                    <w:t xml:space="preserve"> we thought about </w:t>
                                  </w:r>
                                  <w:r w:rsidR="00CF6FAA">
                                    <w:t xml:space="preserve">the kind of </w:t>
                                  </w:r>
                                  <w:r>
                                    <w:t xml:space="preserve">data </w:t>
                                  </w:r>
                                  <w:r w:rsidR="00CF6FAA">
                                    <w:t xml:space="preserve">we wanted. Instead of thinking about topics we were interested in and going from there, we thought about what kinds of data sets </w:t>
                                  </w:r>
                                  <w:r>
                                    <w:t>could be joined</w:t>
                                  </w:r>
                                  <w:r w:rsidR="00CF6FAA">
                                    <w:t xml:space="preserve"> by</w:t>
                                  </w:r>
                                  <w:r>
                                    <w:t xml:space="preserve"> using a shared primary key. We </w:t>
                                  </w:r>
                                  <w:r w:rsidR="00CF6FAA">
                                    <w:t xml:space="preserve">realized that most data that would have a strong primary key would often be something like a social security number, or a customer ID. However, with respect to public data, finding a primary key </w:t>
                                  </w:r>
                                  <w:r w:rsidR="003B153D">
                                    <w:t xml:space="preserve">that was reliable on this level </w:t>
                                  </w:r>
                                  <w:r w:rsidR="00CF6FAA">
                                    <w:t xml:space="preserve">wasn’t as easy. We settled on using zip codes </w:t>
                                  </w:r>
                                  <w:proofErr w:type="gramStart"/>
                                  <w:r w:rsidR="00CF6FAA">
                                    <w:t>in an effort to</w:t>
                                  </w:r>
                                  <w:proofErr w:type="gramEnd"/>
                                  <w:r w:rsidR="00CF6FAA">
                                    <w:t xml:space="preserve"> use a data point that would be </w:t>
                                  </w:r>
                                  <w:r w:rsidR="00DC07F6">
                                    <w:t>unique</w:t>
                                  </w:r>
                                  <w:r w:rsidR="00CF6FAA">
                                    <w:t xml:space="preserve"> but also </w:t>
                                  </w:r>
                                  <w:r w:rsidR="002B4367">
                                    <w:t>be</w:t>
                                  </w:r>
                                  <w:r w:rsidR="00CF6FAA">
                                    <w:t xml:space="preserve"> relatively </w:t>
                                  </w:r>
                                  <w:bookmarkEnd w:id="0"/>
                                  <w:r w:rsidR="002B4367">
                                    <w:t>common in public datasets.</w:t>
                                  </w:r>
                                </w:p>
                                <w:p w14:paraId="1E6EB16E" w14:textId="1799953E" w:rsidR="00F6295C" w:rsidRDefault="00F6295C" w:rsidP="008A25CD">
                                  <w:pPr>
                                    <w:spacing w:after="0" w:line="240" w:lineRule="auto"/>
                                  </w:pPr>
                                </w:p>
                                <w:p w14:paraId="79FF1B8D" w14:textId="3DD075A4" w:rsidR="00F6295C" w:rsidRDefault="00F6295C" w:rsidP="008A25CD">
                                  <w:pPr>
                                    <w:spacing w:after="0" w:line="240" w:lineRule="auto"/>
                                  </w:pPr>
                                  <w:r>
                                    <w:t xml:space="preserve">As we researched through different data sets on Kaggle.com, </w:t>
                                  </w:r>
                                  <w:proofErr w:type="spellStart"/>
                                  <w:proofErr w:type="gramStart"/>
                                  <w:r>
                                    <w:t>data.world</w:t>
                                  </w:r>
                                  <w:proofErr w:type="spellEnd"/>
                                  <w:proofErr w:type="gramEnd"/>
                                  <w:r>
                                    <w:t xml:space="preserve">, and </w:t>
                                  </w:r>
                                  <w:r w:rsidR="000726C2">
                                    <w:t>American Community Survey</w:t>
                                  </w:r>
                                  <w:r>
                                    <w:t>, we identified lots of robust and interesting data provided by government and nonprofit entities related to NYC. So, we decided to look more into NYC related datasets. We ended up settling on a combination of non-profit, federal, and local datasets.</w:t>
                                  </w:r>
                                </w:p>
                                <w:p w14:paraId="57065CEF" w14:textId="2A2810D2" w:rsidR="002B4367" w:rsidRDefault="002B4367" w:rsidP="008A25CD">
                                  <w:pPr>
                                    <w:spacing w:after="0" w:line="240" w:lineRule="auto"/>
                                  </w:pPr>
                                </w:p>
                                <w:p w14:paraId="5E1A1384" w14:textId="4C38538A" w:rsidR="002B4367" w:rsidRDefault="00F6295C" w:rsidP="008A25CD">
                                  <w:pPr>
                                    <w:spacing w:after="0" w:line="240" w:lineRule="auto"/>
                                  </w:pPr>
                                  <w:r>
                                    <w:t>S</w:t>
                                  </w:r>
                                  <w:r w:rsidR="002B4367">
                                    <w:t xml:space="preserve">ome complications arose around zip code-based data. We found that </w:t>
                                  </w:r>
                                  <w:r>
                                    <w:t xml:space="preserve">many </w:t>
                                  </w:r>
                                  <w:r w:rsidR="002B4367">
                                    <w:t xml:space="preserve">researchers preferred to use a </w:t>
                                  </w:r>
                                  <w:r>
                                    <w:t>“</w:t>
                                  </w:r>
                                  <w:r w:rsidR="002B4367">
                                    <w:t>fixed</w:t>
                                  </w:r>
                                  <w:r>
                                    <w:t>”</w:t>
                                  </w:r>
                                  <w:r w:rsidR="002B4367">
                                    <w:t xml:space="preserve"> zip-code called a “ZCTA” </w:t>
                                  </w:r>
                                  <w:r w:rsidR="000C51AE">
                                    <w:t>- A</w:t>
                                  </w:r>
                                  <w:r w:rsidR="000C51AE" w:rsidRPr="000C51AE">
                                    <w:t xml:space="preserve"> </w:t>
                                  </w:r>
                                  <w:r w:rsidR="000C51AE">
                                    <w:t xml:space="preserve">data point that is often </w:t>
                                  </w:r>
                                  <w:proofErr w:type="gramStart"/>
                                  <w:r w:rsidR="000C51AE">
                                    <w:t>similar to</w:t>
                                  </w:r>
                                  <w:proofErr w:type="gramEnd"/>
                                  <w:r w:rsidR="000C51AE">
                                    <w:t xml:space="preserve"> postal zip codes, but instead represent a </w:t>
                                  </w:r>
                                  <w:r w:rsidR="000C51AE" w:rsidRPr="000C51AE">
                                    <w:t>generalized area representation</w:t>
                                  </w:r>
                                  <w:r w:rsidR="000C51AE">
                                    <w:t xml:space="preserve"> of </w:t>
                                  </w:r>
                                  <w:r>
                                    <w:t xml:space="preserve">the </w:t>
                                  </w:r>
                                  <w:r w:rsidR="000C51AE">
                                    <w:t xml:space="preserve">U.S. zip codes. </w:t>
                                  </w:r>
                                  <w:r w:rsidR="002B4367">
                                    <w:t>The purpose of a “ZCTA” is to resolve the issue of zip codes being changed regularly</w:t>
                                  </w:r>
                                  <w:r w:rsidR="000C51AE">
                                    <w:t xml:space="preserve">, which </w:t>
                                  </w:r>
                                  <w:r>
                                    <w:t>can make</w:t>
                                  </w:r>
                                  <w:r w:rsidR="000C51AE">
                                    <w:t xml:space="preserve"> correlating census data problematic</w:t>
                                  </w:r>
                                  <w:r>
                                    <w:t xml:space="preserve"> if not impossible</w:t>
                                  </w:r>
                                  <w:r w:rsidR="002B4367">
                                    <w:t xml:space="preserve">. Thus, </w:t>
                                  </w:r>
                                  <w:r w:rsidR="00D96B97">
                                    <w:t>the</w:t>
                                  </w:r>
                                  <w:r w:rsidR="002B4367">
                                    <w:t xml:space="preserve"> reliability of </w:t>
                                  </w:r>
                                  <w:r w:rsidR="000C51AE">
                                    <w:t>our primary key</w:t>
                                  </w:r>
                                  <w:r w:rsidR="00D96B97">
                                    <w:t xml:space="preserve"> was called into question.</w:t>
                                  </w:r>
                                  <w:r>
                                    <w:t xml:space="preserve"> However, after doing some research, we discovered that the zip codes in NYC don’t significantly differ significantly from regular zip codes.</w:t>
                                  </w:r>
                                </w:p>
                                <w:p w14:paraId="27E9A3A9" w14:textId="49384BA8" w:rsidR="001F511B" w:rsidRDefault="001F511B" w:rsidP="008A25CD">
                                  <w:pPr>
                                    <w:spacing w:after="0" w:line="240" w:lineRule="auto"/>
                                  </w:pPr>
                                </w:p>
                                <w:p w14:paraId="0FBB4DE4" w14:textId="77A79AD7" w:rsidR="001F511B" w:rsidRDefault="001F511B" w:rsidP="008A25CD">
                                  <w:pPr>
                                    <w:spacing w:after="0" w:line="240" w:lineRule="auto"/>
                                  </w:pPr>
                                  <w:r>
                                    <w:t xml:space="preserve">One other issue we </w:t>
                                  </w:r>
                                  <w:r w:rsidR="005955C2">
                                    <w:t>ran</w:t>
                                  </w:r>
                                  <w:r>
                                    <w:t xml:space="preserve"> into was finding data for the same year. Our most interesting data set from WNYC was from 2011, so this forced us to match our other data sets to this year.</w:t>
                                  </w:r>
                                </w:p>
                                <w:p w14:paraId="17C20F6D" w14:textId="574F0CA9" w:rsidR="002B4367" w:rsidRDefault="002B4367" w:rsidP="008A25CD">
                                  <w:pPr>
                                    <w:spacing w:after="0" w:line="240" w:lineRule="auto"/>
                                  </w:pPr>
                                </w:p>
                                <w:p w14:paraId="0EA59C7E" w14:textId="4FC26410" w:rsidR="00F6295C" w:rsidRDefault="00F6295C" w:rsidP="008A25CD">
                                  <w:pPr>
                                    <w:spacing w:after="0" w:line="240" w:lineRule="auto"/>
                                  </w:pPr>
                                  <w:proofErr w:type="gramStart"/>
                                  <w:r>
                                    <w:t>All of</w:t>
                                  </w:r>
                                  <w:proofErr w:type="gramEnd"/>
                                  <w:r>
                                    <w:t xml:space="preserve"> the government level and nonprofit datasets were available in CSV form and many were available with either a zip code and/or ZCTA, so they were easy to download. From there, we were able to come up with ideas on how the data could be merged and manipulated. However, we also wanted to work with data obtained from another resource, so we also utilized a more complicated web scraping application on city-data.com</w:t>
                                  </w:r>
                                  <w:r w:rsidR="005955C2">
                                    <w:t>. However, this data was from 2016, which wasn’t ideal but was the best we could do.</w:t>
                                  </w:r>
                                </w:p>
                                <w:p w14:paraId="64F1E2D3" w14:textId="77777777" w:rsidR="00F6295C" w:rsidRDefault="00F6295C" w:rsidP="008A25CD">
                                  <w:pPr>
                                    <w:spacing w:after="0" w:line="240" w:lineRule="auto"/>
                                  </w:pPr>
                                </w:p>
                                <w:p w14:paraId="3863893F" w14:textId="77777777" w:rsidR="00C04AB1" w:rsidRDefault="00C04AB1" w:rsidP="008A25CD">
                                  <w:pPr>
                                    <w:spacing w:after="0" w:line="240" w:lineRule="auto"/>
                                  </w:pPr>
                                </w:p>
                                <w:p w14:paraId="1977181E" w14:textId="1AC18E0B" w:rsidR="004F53E9" w:rsidRDefault="006A4BB3" w:rsidP="008A25CD">
                                  <w:pPr>
                                    <w:pStyle w:val="Heading2"/>
                                    <w:spacing w:before="0"/>
                                  </w:pPr>
                                  <w:r>
                                    <w:t>Transform</w:t>
                                  </w:r>
                                </w:p>
                                <w:p w14:paraId="08E4E761" w14:textId="77777777" w:rsidR="00426F60" w:rsidRDefault="00426F60" w:rsidP="008A25CD">
                                  <w:pPr>
                                    <w:spacing w:after="0"/>
                                  </w:pPr>
                                  <w:r>
                                    <w:t xml:space="preserve">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 </w:t>
                                  </w:r>
                                </w:p>
                                <w:p w14:paraId="508D3BB8" w14:textId="77777777" w:rsidR="008A25CD" w:rsidRDefault="008A25CD" w:rsidP="008A25CD">
                                  <w:pPr>
                                    <w:spacing w:after="0"/>
                                  </w:pPr>
                                </w:p>
                                <w:p w14:paraId="5538E69F" w14:textId="77777777" w:rsidR="008A25CD" w:rsidRDefault="00426F60" w:rsidP="008A25CD">
                                  <w:pPr>
                                    <w:spacing w:after="0"/>
                                  </w:pPr>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14:paraId="02F4475E" w14:textId="77777777" w:rsidR="008A25CD" w:rsidRDefault="008A25CD" w:rsidP="008A25CD">
                                  <w:pPr>
                                    <w:spacing w:after="0"/>
                                  </w:pPr>
                                </w:p>
                                <w:p w14:paraId="7062A04F" w14:textId="26B7BFBB" w:rsidR="004F53E9" w:rsidRDefault="003B153D" w:rsidP="008A25CD">
                                  <w:pPr>
                                    <w:pStyle w:val="Heading2"/>
                                    <w:spacing w:before="0"/>
                                  </w:pPr>
                                  <w:r>
                                    <w:t>Load</w:t>
                                  </w:r>
                                </w:p>
                                <w:p w14:paraId="12ACFBA1" w14:textId="77777777" w:rsidR="00426F60" w:rsidRDefault="00426F60" w:rsidP="008A25CD">
                                  <w:pPr>
                                    <w:spacing w:after="0"/>
                                  </w:pPr>
                                  <w: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B393D9" id="Text Box 9" o:spid="_x0000_s1033" type="#_x0000_t202" style="width:384.65pt;height:59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" filled="f" stroked="f">
                      <v:textbox>
                        <w:txbxContent>
                          <w:p w14:paraId="040DC45C" w14:textId="77777777" w:rsidR="008A25CD" w:rsidRDefault="008A25CD" w:rsidP="008A25CD">
                            <w:pPr>
                              <w:pStyle w:val="Heading2"/>
                              <w:spacing w:before="0"/>
                            </w:pPr>
                          </w:p>
                          <w:p w14:paraId="1F32A7FC" w14:textId="19C1175E" w:rsidR="00426F60" w:rsidRPr="004F53E9" w:rsidRDefault="00C04AB1" w:rsidP="008A25CD">
                            <w:pPr>
                              <w:pStyle w:val="Heading2"/>
                              <w:spacing w:before="0"/>
                            </w:pPr>
                            <w:bookmarkStart w:id="1" w:name="_Hlk532930311"/>
                            <w:r>
                              <w:t>Extract</w:t>
                            </w:r>
                          </w:p>
                          <w:p w14:paraId="4ABF4AA0" w14:textId="40ABEB4D" w:rsidR="00DC07F6" w:rsidRDefault="00C04AB1" w:rsidP="008A25CD">
                            <w:pPr>
                              <w:spacing w:after="0" w:line="240" w:lineRule="auto"/>
                            </w:pPr>
                            <w:r>
                              <w:t>First</w:t>
                            </w:r>
                            <w:r w:rsidR="003B153D">
                              <w:t>,</w:t>
                            </w:r>
                            <w:r>
                              <w:t xml:space="preserve"> we thought about </w:t>
                            </w:r>
                            <w:r w:rsidR="00CF6FAA">
                              <w:t xml:space="preserve">the kind of </w:t>
                            </w:r>
                            <w:r>
                              <w:t xml:space="preserve">data </w:t>
                            </w:r>
                            <w:r w:rsidR="00CF6FAA">
                              <w:t xml:space="preserve">we wanted. Instead of thinking about topics we were interested in and going from there, we thought about what kinds of data sets </w:t>
                            </w:r>
                            <w:r>
                              <w:t>could be joined</w:t>
                            </w:r>
                            <w:r w:rsidR="00CF6FAA">
                              <w:t xml:space="preserve"> by</w:t>
                            </w:r>
                            <w:r>
                              <w:t xml:space="preserve"> using a shared primary key. We </w:t>
                            </w:r>
                            <w:r w:rsidR="00CF6FAA">
                              <w:t xml:space="preserve">realized that most data that would have a strong primary key would often be something like a social security number, or a customer ID. However, with respect to public data, finding a primary key </w:t>
                            </w:r>
                            <w:r w:rsidR="003B153D">
                              <w:t xml:space="preserve">that was reliable on this level </w:t>
                            </w:r>
                            <w:r w:rsidR="00CF6FAA">
                              <w:t xml:space="preserve">wasn’t as easy. We settled on using zip codes </w:t>
                            </w:r>
                            <w:proofErr w:type="gramStart"/>
                            <w:r w:rsidR="00CF6FAA">
                              <w:t>in an effort to</w:t>
                            </w:r>
                            <w:proofErr w:type="gramEnd"/>
                            <w:r w:rsidR="00CF6FAA">
                              <w:t xml:space="preserve"> use a data point that would be </w:t>
                            </w:r>
                            <w:r w:rsidR="00DC07F6">
                              <w:t>unique</w:t>
                            </w:r>
                            <w:r w:rsidR="00CF6FAA">
                              <w:t xml:space="preserve"> but also </w:t>
                            </w:r>
                            <w:r w:rsidR="002B4367">
                              <w:t>be</w:t>
                            </w:r>
                            <w:r w:rsidR="00CF6FAA">
                              <w:t xml:space="preserve"> relatively </w:t>
                            </w:r>
                            <w:bookmarkEnd w:id="1"/>
                            <w:r w:rsidR="002B4367">
                              <w:t>common in public datasets.</w:t>
                            </w:r>
                          </w:p>
                          <w:p w14:paraId="1E6EB16E" w14:textId="1799953E" w:rsidR="00F6295C" w:rsidRDefault="00F6295C" w:rsidP="008A25CD">
                            <w:pPr>
                              <w:spacing w:after="0" w:line="240" w:lineRule="auto"/>
                            </w:pPr>
                          </w:p>
                          <w:p w14:paraId="79FF1B8D" w14:textId="3DD075A4" w:rsidR="00F6295C" w:rsidRDefault="00F6295C" w:rsidP="008A25CD">
                            <w:pPr>
                              <w:spacing w:after="0" w:line="240" w:lineRule="auto"/>
                            </w:pPr>
                            <w:r>
                              <w:t xml:space="preserve">As we researched through different data sets on Kaggle.com, </w:t>
                            </w:r>
                            <w:proofErr w:type="spellStart"/>
                            <w:proofErr w:type="gramStart"/>
                            <w:r>
                              <w:t>data.world</w:t>
                            </w:r>
                            <w:proofErr w:type="spellEnd"/>
                            <w:proofErr w:type="gramEnd"/>
                            <w:r>
                              <w:t xml:space="preserve">, and </w:t>
                            </w:r>
                            <w:r w:rsidR="000726C2">
                              <w:t>American Community Survey</w:t>
                            </w:r>
                            <w:r>
                              <w:t>, we identified lots of robust and interesting data provided by government and nonprofit entities related to NYC. So, we decided to look more into NYC related datasets. We ended up settling on a combination of non-profit, federal, and local datasets.</w:t>
                            </w:r>
                          </w:p>
                          <w:p w14:paraId="57065CEF" w14:textId="2A2810D2" w:rsidR="002B4367" w:rsidRDefault="002B4367" w:rsidP="008A25CD">
                            <w:pPr>
                              <w:spacing w:after="0" w:line="240" w:lineRule="auto"/>
                            </w:pPr>
                          </w:p>
                          <w:p w14:paraId="5E1A1384" w14:textId="4C38538A" w:rsidR="002B4367" w:rsidRDefault="00F6295C" w:rsidP="008A25CD">
                            <w:pPr>
                              <w:spacing w:after="0" w:line="240" w:lineRule="auto"/>
                            </w:pPr>
                            <w:r>
                              <w:t>S</w:t>
                            </w:r>
                            <w:r w:rsidR="002B4367">
                              <w:t xml:space="preserve">ome complications arose around zip code-based data. We found that </w:t>
                            </w:r>
                            <w:r>
                              <w:t xml:space="preserve">many </w:t>
                            </w:r>
                            <w:r w:rsidR="002B4367">
                              <w:t xml:space="preserve">researchers preferred to use a </w:t>
                            </w:r>
                            <w:r>
                              <w:t>“</w:t>
                            </w:r>
                            <w:r w:rsidR="002B4367">
                              <w:t>fixed</w:t>
                            </w:r>
                            <w:r>
                              <w:t>”</w:t>
                            </w:r>
                            <w:r w:rsidR="002B4367">
                              <w:t xml:space="preserve"> zip-code called a “ZCTA” </w:t>
                            </w:r>
                            <w:r w:rsidR="000C51AE">
                              <w:t>- A</w:t>
                            </w:r>
                            <w:r w:rsidR="000C51AE" w:rsidRPr="000C51AE">
                              <w:t xml:space="preserve"> </w:t>
                            </w:r>
                            <w:r w:rsidR="000C51AE">
                              <w:t xml:space="preserve">data point that is often </w:t>
                            </w:r>
                            <w:proofErr w:type="gramStart"/>
                            <w:r w:rsidR="000C51AE">
                              <w:t>similar to</w:t>
                            </w:r>
                            <w:proofErr w:type="gramEnd"/>
                            <w:r w:rsidR="000C51AE">
                              <w:t xml:space="preserve"> postal zip codes, but instead represent a </w:t>
                            </w:r>
                            <w:r w:rsidR="000C51AE" w:rsidRPr="000C51AE">
                              <w:t>generalized area representation</w:t>
                            </w:r>
                            <w:r w:rsidR="000C51AE">
                              <w:t xml:space="preserve"> of </w:t>
                            </w:r>
                            <w:r>
                              <w:t xml:space="preserve">the </w:t>
                            </w:r>
                            <w:r w:rsidR="000C51AE">
                              <w:t xml:space="preserve">U.S. zip codes. </w:t>
                            </w:r>
                            <w:r w:rsidR="002B4367">
                              <w:t>The purpose of a “ZCTA” is to resolve the issue of zip codes being changed regularly</w:t>
                            </w:r>
                            <w:r w:rsidR="000C51AE">
                              <w:t xml:space="preserve">, which </w:t>
                            </w:r>
                            <w:r>
                              <w:t>can make</w:t>
                            </w:r>
                            <w:r w:rsidR="000C51AE">
                              <w:t xml:space="preserve"> correlating census data problematic</w:t>
                            </w:r>
                            <w:r>
                              <w:t xml:space="preserve"> if not impossible</w:t>
                            </w:r>
                            <w:r w:rsidR="002B4367">
                              <w:t xml:space="preserve">. Thus, </w:t>
                            </w:r>
                            <w:r w:rsidR="00D96B97">
                              <w:t>the</w:t>
                            </w:r>
                            <w:r w:rsidR="002B4367">
                              <w:t xml:space="preserve"> reliability of </w:t>
                            </w:r>
                            <w:r w:rsidR="000C51AE">
                              <w:t>our primary key</w:t>
                            </w:r>
                            <w:r w:rsidR="00D96B97">
                              <w:t xml:space="preserve"> was called into question.</w:t>
                            </w:r>
                            <w:r>
                              <w:t xml:space="preserve"> However, after doing some research, we discovered that the zip codes in NYC don’t significantly differ significantly from regular zip codes.</w:t>
                            </w:r>
                          </w:p>
                          <w:p w14:paraId="27E9A3A9" w14:textId="49384BA8" w:rsidR="001F511B" w:rsidRDefault="001F511B" w:rsidP="008A25CD">
                            <w:pPr>
                              <w:spacing w:after="0" w:line="240" w:lineRule="auto"/>
                            </w:pPr>
                          </w:p>
                          <w:p w14:paraId="0FBB4DE4" w14:textId="77A79AD7" w:rsidR="001F511B" w:rsidRDefault="001F511B" w:rsidP="008A25CD">
                            <w:pPr>
                              <w:spacing w:after="0" w:line="240" w:lineRule="auto"/>
                            </w:pPr>
                            <w:r>
                              <w:t xml:space="preserve">One other issue we </w:t>
                            </w:r>
                            <w:r w:rsidR="005955C2">
                              <w:t>ran</w:t>
                            </w:r>
                            <w:r>
                              <w:t xml:space="preserve"> into was finding data for the same year. Our most interesting data set from WNYC was from 2011, so this forced us to match our other data sets to this year.</w:t>
                            </w:r>
                          </w:p>
                          <w:p w14:paraId="17C20F6D" w14:textId="574F0CA9" w:rsidR="002B4367" w:rsidRDefault="002B4367" w:rsidP="008A25CD">
                            <w:pPr>
                              <w:spacing w:after="0" w:line="240" w:lineRule="auto"/>
                            </w:pPr>
                          </w:p>
                          <w:p w14:paraId="0EA59C7E" w14:textId="4FC26410" w:rsidR="00F6295C" w:rsidRDefault="00F6295C" w:rsidP="008A25CD">
                            <w:pPr>
                              <w:spacing w:after="0" w:line="240" w:lineRule="auto"/>
                            </w:pPr>
                            <w:proofErr w:type="gramStart"/>
                            <w:r>
                              <w:t>All of</w:t>
                            </w:r>
                            <w:proofErr w:type="gramEnd"/>
                            <w:r>
                              <w:t xml:space="preserve"> the government level and nonprofit datasets were available in CSV form and many were available with either a zip code and/or ZCTA, so they were easy to download. From there, we were able to come up with ideas on how the data could be merged and manipulated. However, we also wanted to work with data obtained from another resource, so we also utilized a more complicated web scraping application on city-data.com</w:t>
                            </w:r>
                            <w:r w:rsidR="005955C2">
                              <w:t>. However, this data was from 2016, which wasn’t ideal but was the best we could do.</w:t>
                            </w:r>
                          </w:p>
                          <w:p w14:paraId="64F1E2D3" w14:textId="77777777" w:rsidR="00F6295C" w:rsidRDefault="00F6295C" w:rsidP="008A25CD">
                            <w:pPr>
                              <w:spacing w:after="0" w:line="240" w:lineRule="auto"/>
                            </w:pPr>
                          </w:p>
                          <w:p w14:paraId="3863893F" w14:textId="77777777" w:rsidR="00C04AB1" w:rsidRDefault="00C04AB1" w:rsidP="008A25CD">
                            <w:pPr>
                              <w:spacing w:after="0" w:line="240" w:lineRule="auto"/>
                            </w:pPr>
                          </w:p>
                          <w:p w14:paraId="1977181E" w14:textId="1AC18E0B" w:rsidR="004F53E9" w:rsidRDefault="006A4BB3" w:rsidP="008A25CD">
                            <w:pPr>
                              <w:pStyle w:val="Heading2"/>
                              <w:spacing w:before="0"/>
                            </w:pPr>
                            <w:r>
                              <w:t>Transform</w:t>
                            </w:r>
                          </w:p>
                          <w:p w14:paraId="08E4E761" w14:textId="77777777" w:rsidR="00426F60" w:rsidRDefault="00426F60" w:rsidP="008A25CD">
                            <w:pPr>
                              <w:spacing w:after="0"/>
                            </w:pPr>
                            <w:r>
                              <w:t xml:space="preserve">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 </w:t>
                            </w:r>
                          </w:p>
                          <w:p w14:paraId="508D3BB8" w14:textId="77777777" w:rsidR="008A25CD" w:rsidRDefault="008A25CD" w:rsidP="008A25CD">
                            <w:pPr>
                              <w:spacing w:after="0"/>
                            </w:pPr>
                          </w:p>
                          <w:p w14:paraId="5538E69F" w14:textId="77777777" w:rsidR="008A25CD" w:rsidRDefault="00426F60" w:rsidP="008A25CD">
                            <w:pPr>
                              <w:spacing w:after="0"/>
                            </w:pPr>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14:paraId="02F4475E" w14:textId="77777777" w:rsidR="008A25CD" w:rsidRDefault="008A25CD" w:rsidP="008A25CD">
                            <w:pPr>
                              <w:spacing w:after="0"/>
                            </w:pPr>
                          </w:p>
                          <w:p w14:paraId="7062A04F" w14:textId="26B7BFBB" w:rsidR="004F53E9" w:rsidRDefault="003B153D" w:rsidP="008A25CD">
                            <w:pPr>
                              <w:pStyle w:val="Heading2"/>
                              <w:spacing w:before="0"/>
                            </w:pPr>
                            <w:r>
                              <w:t>Load</w:t>
                            </w:r>
                          </w:p>
                          <w:p w14:paraId="12ACFBA1" w14:textId="77777777" w:rsidR="00426F60" w:rsidRDefault="00426F60" w:rsidP="008A25CD">
                            <w:pPr>
                              <w:spacing w:after="0"/>
                            </w:pPr>
                            <w: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txbxContent>
                      </v:textbox>
                      <w10:anchorlock/>
                    </v:shape>
                  </w:pict>
                </mc:Fallback>
              </mc:AlternateContent>
            </w:r>
          </w:p>
          <w:p w14:paraId="46D5EF65" w14:textId="77777777" w:rsidR="00B903A7" w:rsidRPr="005D120C" w:rsidRDefault="00B903A7" w:rsidP="005D120C"/>
        </w:tc>
        <w:tc>
          <w:tcPr>
            <w:tcW w:w="235" w:type="dxa"/>
            <w:vMerge/>
          </w:tcPr>
          <w:p w14:paraId="184DD29B" w14:textId="77777777" w:rsidR="00B903A7" w:rsidRDefault="00B903A7">
            <w:pPr>
              <w:cnfStyle w:val="000000100000" w:firstRow="0" w:lastRow="0" w:firstColumn="0" w:lastColumn="0" w:oddVBand="0" w:evenVBand="0" w:oddHBand="1" w:evenHBand="0" w:firstRowFirstColumn="0" w:firstRowLastColumn="0" w:lastRowFirstColumn="0" w:lastRowLastColumn="0"/>
            </w:pPr>
          </w:p>
        </w:tc>
        <w:tc>
          <w:tcPr>
            <w:tcW w:w="3747" w:type="dxa"/>
            <w:vMerge/>
            <w:shd w:val="clear" w:color="auto" w:fill="E84C22" w:themeFill="accent1"/>
          </w:tcPr>
          <w:p w14:paraId="7C9540C6" w14:textId="77777777" w:rsidR="00B903A7" w:rsidRDefault="00B903A7">
            <w:pPr>
              <w:cnfStyle w:val="000000100000" w:firstRow="0" w:lastRow="0" w:firstColumn="0" w:lastColumn="0" w:oddVBand="0" w:evenVBand="0" w:oddHBand="1" w:evenHBand="0" w:firstRowFirstColumn="0" w:firstRowLastColumn="0" w:lastRowFirstColumn="0" w:lastRowLastColumn="0"/>
            </w:pPr>
          </w:p>
        </w:tc>
      </w:tr>
    </w:tbl>
    <w:p w14:paraId="4615634B" w14:textId="3D8F06E4" w:rsidR="001F511B" w:rsidRDefault="001F511B" w:rsidP="001F511B"/>
    <w:p w14:paraId="0E2561B9" w14:textId="41E9EC27" w:rsidR="004F53E9" w:rsidRDefault="00CF6B77" w:rsidP="00C6799B">
      <w:pPr>
        <w:pStyle w:val="Heading2"/>
      </w:pPr>
      <w:r>
        <w:lastRenderedPageBreak/>
        <w:t xml:space="preserve">Transform: </w:t>
      </w:r>
      <w:r w:rsidR="00C6799B">
        <w:t>Web Scraping</w:t>
      </w:r>
    </w:p>
    <w:p w14:paraId="657F3B4C" w14:textId="638DFD24" w:rsidR="00C6799B" w:rsidRDefault="00C6799B" w:rsidP="00FA026F"/>
    <w:p w14:paraId="6201091C" w14:textId="0B35D04B" w:rsidR="00FA026F" w:rsidRDefault="00FA026F" w:rsidP="00FA026F">
      <w:r>
        <w:t xml:space="preserve">In order to scrape city-data.com, we first had to inspect the code in the browser to ascertain how we needed to accommodate our code to properly pull data from their website. We discovered that the data was buried deep within various div classes in </w:t>
      </w:r>
      <w:proofErr w:type="spellStart"/>
      <w:proofErr w:type="gramStart"/>
      <w:r>
        <w:t>a</w:t>
      </w:r>
      <w:proofErr w:type="spellEnd"/>
      <w:proofErr w:type="gramEnd"/>
      <w:r>
        <w:t xml:space="preserve"> effort to dissuade web scraping.</w:t>
      </w:r>
    </w:p>
    <w:p w14:paraId="2A847316" w14:textId="77777777" w:rsidR="00621112" w:rsidRDefault="00621112" w:rsidP="00FA026F"/>
    <w:p w14:paraId="143F7EE6" w14:textId="17570D24" w:rsidR="00FA026F" w:rsidRDefault="00FA026F" w:rsidP="00FA026F">
      <w:r>
        <w:rPr>
          <w:rFonts w:ascii="Georgia" w:hAnsi="Georgia"/>
          <w:noProof/>
          <w:color w:val="000000"/>
          <w:sz w:val="36"/>
          <w:szCs w:val="36"/>
        </w:rPr>
        <w:drawing>
          <wp:inline distT="0" distB="0" distL="0" distR="0" wp14:anchorId="766D8E46" wp14:editId="5FFA64D4">
            <wp:extent cx="5943600" cy="5895340"/>
            <wp:effectExtent l="19050" t="19050" r="19050" b="10160"/>
            <wp:docPr id="3" name="Picture 3" descr="https://lh6.googleusercontent.com/7_7LDS7q_rpEayKm39WSbCJ4m4l2bb3bebYj6hgsvcLsZBNcku9FCdJoZR9XgmZTV_cq599-w-Wm7YxWQBJFFvaumVJNh5dZa0AqcDBrU-sU1aOaqNnXJMLQjUoAiP-uGCUrF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_7LDS7q_rpEayKm39WSbCJ4m4l2bb3bebYj6hgsvcLsZBNcku9FCdJoZR9XgmZTV_cq599-w-Wm7YxWQBJFFvaumVJNh5dZa0AqcDBrU-sU1aOaqNnXJMLQjUoAiP-uGCUrFu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895340"/>
                    </a:xfrm>
                    <a:prstGeom prst="rect">
                      <a:avLst/>
                    </a:prstGeom>
                    <a:noFill/>
                    <a:ln w="19050">
                      <a:solidFill>
                        <a:schemeClr val="tx1"/>
                      </a:solidFill>
                    </a:ln>
                  </pic:spPr>
                </pic:pic>
              </a:graphicData>
            </a:graphic>
          </wp:inline>
        </w:drawing>
      </w:r>
    </w:p>
    <w:p w14:paraId="1473F6BD" w14:textId="4A1B89BD" w:rsidR="00FA026F" w:rsidRDefault="00E323E5" w:rsidP="00FA026F">
      <w:r w:rsidRPr="00BA42A5">
        <w:rPr>
          <w:noProof/>
        </w:rPr>
        <mc:AlternateContent>
          <mc:Choice Requires="wpg">
            <w:drawing>
              <wp:anchor distT="0" distB="0" distL="114300" distR="114300" simplePos="0" relativeHeight="251684864" behindDoc="1" locked="0" layoutInCell="1" allowOverlap="1" wp14:anchorId="5471A107" wp14:editId="666EB78E">
                <wp:simplePos x="0" y="0"/>
                <wp:positionH relativeFrom="column">
                  <wp:posOffset>3205596</wp:posOffset>
                </wp:positionH>
                <wp:positionV relativeFrom="paragraph">
                  <wp:posOffset>98079</wp:posOffset>
                </wp:positionV>
                <wp:extent cx="4088130" cy="3393440"/>
                <wp:effectExtent l="0" t="0" r="7620" b="0"/>
                <wp:wrapNone/>
                <wp:docPr id="48" name="Group 48" descr="Hexagonal shapes"/>
                <wp:cNvGraphicFramePr/>
                <a:graphic xmlns:a="http://schemas.openxmlformats.org/drawingml/2006/main">
                  <a:graphicData uri="http://schemas.microsoft.com/office/word/2010/wordprocessingGroup">
                    <wpg:wgp>
                      <wpg:cNvGrpSpPr/>
                      <wpg:grpSpPr>
                        <a:xfrm>
                          <a:off x="0" y="0"/>
                          <a:ext cx="4088130" cy="3393440"/>
                          <a:chOff x="0" y="0"/>
                          <a:chExt cx="4088749" cy="3393580"/>
                        </a:xfrm>
                      </wpg:grpSpPr>
                      <pic:pic xmlns:pic="http://schemas.openxmlformats.org/drawingml/2006/picture">
                        <pic:nvPicPr>
                          <pic:cNvPr id="49" name="Graphic 49" descr="hexagon 2"/>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190005"/>
                            <a:ext cx="2771775" cy="3203575"/>
                          </a:xfrm>
                          <a:prstGeom prst="rect">
                            <a:avLst/>
                          </a:prstGeom>
                        </pic:spPr>
                      </pic:pic>
                      <pic:pic xmlns:pic="http://schemas.openxmlformats.org/drawingml/2006/picture">
                        <pic:nvPicPr>
                          <pic:cNvPr id="50" name="Graphic 50" descr="hexagon 3"/>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2137559" y="0"/>
                            <a:ext cx="1647825" cy="1905000"/>
                          </a:xfrm>
                          <a:prstGeom prst="rect">
                            <a:avLst/>
                          </a:prstGeom>
                        </pic:spPr>
                      </pic:pic>
                      <pic:pic xmlns:pic="http://schemas.openxmlformats.org/drawingml/2006/picture">
                        <pic:nvPicPr>
                          <pic:cNvPr id="51" name="Graphic 51"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505694" y="59377"/>
                            <a:ext cx="1583055" cy="1832610"/>
                          </a:xfrm>
                          <a:prstGeom prst="rect">
                            <a:avLst/>
                          </a:prstGeom>
                        </pic:spPr>
                      </pic:pic>
                    </wpg:wgp>
                  </a:graphicData>
                </a:graphic>
              </wp:anchor>
            </w:drawing>
          </mc:Choice>
          <mc:Fallback>
            <w:pict>
              <v:group w14:anchorId="0654CCEA" id="Group 48" o:spid="_x0000_s1026" alt="Hexagonal shapes" style="position:absolute;margin-left:252.4pt;margin-top:7.7pt;width:321.9pt;height:267.2pt;z-index:-251631616"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">
                <v:shape id="Graphic 49"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">
                  <v:imagedata r:id="rId13" o:title="hexagon 2"/>
                </v:shape>
                <v:shape id="Graphic 50"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">
                  <v:imagedata r:id="rId14" o:title="hexagon 3"/>
                </v:shape>
                <v:shape id="Graphic 51" o:spid="_x0000_s1029"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">
                  <v:imagedata r:id="rId15" o:title="hexagon 4"/>
                </v:shape>
              </v:group>
            </w:pict>
          </mc:Fallback>
        </mc:AlternateContent>
      </w:r>
      <w:r w:rsidR="00FA026F">
        <w:t>However, we did manage to fi</w:t>
      </w:r>
      <w:r w:rsidR="001B3F12">
        <w:t>n</w:t>
      </w:r>
      <w:r w:rsidR="00FA026F">
        <w:t xml:space="preserve">d </w:t>
      </w:r>
      <w:r w:rsidR="001B3F12">
        <w:t>data on each zip code</w:t>
      </w:r>
      <w:r w:rsidR="00FA026F">
        <w:t xml:space="preserve"> buried in the div </w:t>
      </w:r>
      <w:proofErr w:type="gramStart"/>
      <w:r w:rsidR="00FA026F">
        <w:t>id’s</w:t>
      </w:r>
      <w:proofErr w:type="gramEnd"/>
      <w:r w:rsidR="001B3F12">
        <w:t>.</w:t>
      </w:r>
    </w:p>
    <w:p w14:paraId="48504450" w14:textId="5656E829" w:rsidR="00FA026F" w:rsidRPr="00C6799B" w:rsidRDefault="007C07E6" w:rsidP="00FA026F">
      <w:r w:rsidRPr="00BA42A5">
        <w:rPr>
          <w:noProof/>
        </w:rPr>
        <w:lastRenderedPageBreak/>
        <mc:AlternateContent>
          <mc:Choice Requires="wpg">
            <w:drawing>
              <wp:anchor distT="0" distB="0" distL="114300" distR="114300" simplePos="0" relativeHeight="251682816" behindDoc="1" locked="0" layoutInCell="1" allowOverlap="1" wp14:anchorId="2CDC82C7" wp14:editId="5F155831">
                <wp:simplePos x="0" y="0"/>
                <wp:positionH relativeFrom="column">
                  <wp:posOffset>3496310</wp:posOffset>
                </wp:positionH>
                <wp:positionV relativeFrom="paragraph">
                  <wp:posOffset>7624791</wp:posOffset>
                </wp:positionV>
                <wp:extent cx="4088130" cy="3393440"/>
                <wp:effectExtent l="0" t="0" r="7620" b="0"/>
                <wp:wrapNone/>
                <wp:docPr id="43" name="Group 43" descr="Hexagonal shapes"/>
                <wp:cNvGraphicFramePr/>
                <a:graphic xmlns:a="http://schemas.openxmlformats.org/drawingml/2006/main">
                  <a:graphicData uri="http://schemas.microsoft.com/office/word/2010/wordprocessingGroup">
                    <wpg:wgp>
                      <wpg:cNvGrpSpPr/>
                      <wpg:grpSpPr>
                        <a:xfrm>
                          <a:off x="0" y="0"/>
                          <a:ext cx="4088130" cy="3393440"/>
                          <a:chOff x="0" y="0"/>
                          <a:chExt cx="4088749" cy="3393580"/>
                        </a:xfrm>
                      </wpg:grpSpPr>
                      <pic:pic xmlns:pic="http://schemas.openxmlformats.org/drawingml/2006/picture">
                        <pic:nvPicPr>
                          <pic:cNvPr id="44" name="Graphic 44" descr="hexagon 2"/>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190005"/>
                            <a:ext cx="2771775" cy="3203575"/>
                          </a:xfrm>
                          <a:prstGeom prst="rect">
                            <a:avLst/>
                          </a:prstGeom>
                        </pic:spPr>
                      </pic:pic>
                      <pic:pic xmlns:pic="http://schemas.openxmlformats.org/drawingml/2006/picture">
                        <pic:nvPicPr>
                          <pic:cNvPr id="45" name="Graphic 45" descr="hexagon 3"/>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2137559" y="0"/>
                            <a:ext cx="1647825" cy="1905000"/>
                          </a:xfrm>
                          <a:prstGeom prst="rect">
                            <a:avLst/>
                          </a:prstGeom>
                        </pic:spPr>
                      </pic:pic>
                      <pic:pic xmlns:pic="http://schemas.openxmlformats.org/drawingml/2006/picture">
                        <pic:nvPicPr>
                          <pic:cNvPr id="46" name="Graphic 46"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505694" y="59377"/>
                            <a:ext cx="1583055" cy="1832610"/>
                          </a:xfrm>
                          <a:prstGeom prst="rect">
                            <a:avLst/>
                          </a:prstGeom>
                        </pic:spPr>
                      </pic:pic>
                    </wpg:wgp>
                  </a:graphicData>
                </a:graphic>
              </wp:anchor>
            </w:drawing>
          </mc:Choice>
          <mc:Fallback>
            <w:pict>
              <v:group w14:anchorId="2C079441" id="Group 43" o:spid="_x0000_s1026" alt="Hexagonal shapes" style="position:absolute;margin-left:275.3pt;margin-top:600.4pt;width:321.9pt;height:267.2pt;z-index:-251633664"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">
                <v:shape id="Graphic 44"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">
                  <v:imagedata r:id="rId13" o:title="hexagon 2"/>
                </v:shape>
                <v:shape id="Graphic 45"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">
                  <v:imagedata r:id="rId14" o:title="hexagon 3"/>
                </v:shape>
                <v:shape id="Graphic 46" o:spid="_x0000_s1029"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">
                  <v:imagedata r:id="rId15" o:title="hexagon 4"/>
                </v:shape>
              </v:group>
            </w:pict>
          </mc:Fallback>
        </mc:AlternateContent>
      </w:r>
      <w:r w:rsidR="001B3F12">
        <w:rPr>
          <w:rFonts w:ascii="Georgia" w:hAnsi="Georgia"/>
          <w:noProof/>
          <w:color w:val="000000"/>
          <w:sz w:val="36"/>
          <w:szCs w:val="36"/>
        </w:rPr>
        <w:drawing>
          <wp:inline distT="0" distB="0" distL="0" distR="0" wp14:anchorId="340B6B87" wp14:editId="08EE8169">
            <wp:extent cx="5721016" cy="7666528"/>
            <wp:effectExtent l="19050" t="19050" r="13335" b="10795"/>
            <wp:docPr id="4" name="Picture 4" descr="https://lh6.googleusercontent.com/qlL-puFbZL5FlfIs-YTsbaCKIDXoszZKb5sv5sRVHokSUuuVdQBiIB_e6SfVBkEBa4K-2Dl0bVGwEoI_IR2Wzk_I9RZldy610SKsFzpQAhtpLpRZeCgtPI3VbnsKe0jO0H6bv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qlL-puFbZL5FlfIs-YTsbaCKIDXoszZKb5sv5sRVHokSUuuVdQBiIB_e6SfVBkEBa4K-2Dl0bVGwEoI_IR2Wzk_I9RZldy610SKsFzpQAhtpLpRZeCgtPI3VbnsKe0jO0H6bvo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1016" cy="7666528"/>
                    </a:xfrm>
                    <a:prstGeom prst="rect">
                      <a:avLst/>
                    </a:prstGeom>
                    <a:noFill/>
                    <a:ln w="19050">
                      <a:solidFill>
                        <a:schemeClr val="tx1"/>
                      </a:solidFill>
                    </a:ln>
                  </pic:spPr>
                </pic:pic>
              </a:graphicData>
            </a:graphic>
          </wp:inline>
        </w:drawing>
      </w:r>
    </w:p>
    <w:p w14:paraId="64302E03" w14:textId="01BACA89" w:rsidR="00BA42A5" w:rsidRDefault="00BA42A5" w:rsidP="00FA026F">
      <w:pPr>
        <w:sectPr w:rsidR="00BA42A5" w:rsidSect="001F511B">
          <w:headerReference w:type="default" r:id="rId31"/>
          <w:footerReference w:type="even" r:id="rId32"/>
          <w:headerReference w:type="first" r:id="rId33"/>
          <w:pgSz w:w="12240" w:h="15840"/>
          <w:pgMar w:top="1440" w:right="1080" w:bottom="180" w:left="1080" w:header="576" w:footer="990" w:gutter="0"/>
          <w:pgNumType w:start="0"/>
          <w:cols w:space="720"/>
          <w:titlePg/>
          <w:docGrid w:linePitch="360"/>
        </w:sectPr>
      </w:pPr>
    </w:p>
    <w:p w14:paraId="23FDC7C9" w14:textId="694F0D0E" w:rsidR="00FA026F" w:rsidRDefault="00FA026F" w:rsidP="00FA026F">
      <w:r>
        <w:lastRenderedPageBreak/>
        <w:t xml:space="preserve">Next, we used </w:t>
      </w:r>
      <w:proofErr w:type="spellStart"/>
      <w:r>
        <w:t>beautifulsoup</w:t>
      </w:r>
      <w:proofErr w:type="spellEnd"/>
      <w:r w:rsidR="004120CD">
        <w:t xml:space="preserve">, splinter, and pandas </w:t>
      </w:r>
      <w:r>
        <w:t xml:space="preserve">to attempt to scrape the website. </w:t>
      </w:r>
      <w:r w:rsidR="003900CC">
        <w:t>Our goal was to attempt to parse the data into a usable format.</w:t>
      </w:r>
      <w:r w:rsidR="000E27E6">
        <w:t xml:space="preserve"> We succeeded at being able to pull zip codes, but we still had to figure out how to get to the meat of the data that was buried behind the </w:t>
      </w:r>
      <w:proofErr w:type="spellStart"/>
      <w:r w:rsidR="000E27E6">
        <w:t>zipcodes</w:t>
      </w:r>
      <w:proofErr w:type="spellEnd"/>
      <w:r w:rsidR="000E27E6">
        <w:t xml:space="preserve">. </w:t>
      </w:r>
    </w:p>
    <w:p w14:paraId="20E641F6" w14:textId="279F9DA7" w:rsidR="003900CC" w:rsidRDefault="003900CC" w:rsidP="00FA026F">
      <w:r>
        <w:rPr>
          <w:rFonts w:ascii="Georgia" w:hAnsi="Georgia"/>
          <w:noProof/>
          <w:color w:val="000000"/>
          <w:sz w:val="36"/>
          <w:szCs w:val="36"/>
        </w:rPr>
        <w:drawing>
          <wp:inline distT="0" distB="0" distL="0" distR="0" wp14:anchorId="1DA3C783" wp14:editId="5467E1D8">
            <wp:extent cx="8136069" cy="3795963"/>
            <wp:effectExtent l="19050" t="19050" r="17780" b="14605"/>
            <wp:docPr id="5" name="Picture 5" descr="https://lh6.googleusercontent.com/Rql5CQrKGe9cBx8MmUmYPyp8yxQ9sTsoU33CLq6CUWUSHJI_QrcjMRU9jqxKjyA-QCD-mVQ4WzpPNGJ-hmgWiqW59l9wzc0k1JUfkMwd4Vr7-zJuR2MLfwIbeKixJI9aiInnK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Rql5CQrKGe9cBx8MmUmYPyp8yxQ9sTsoU33CLq6CUWUSHJI_QrcjMRU9jqxKjyA-QCD-mVQ4WzpPNGJ-hmgWiqW59l9wzc0k1JUfkMwd4Vr7-zJuR2MLfwIbeKixJI9aiInnKs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171635" cy="3812556"/>
                    </a:xfrm>
                    <a:prstGeom prst="rect">
                      <a:avLst/>
                    </a:prstGeom>
                    <a:noFill/>
                    <a:ln w="19050">
                      <a:solidFill>
                        <a:schemeClr val="tx1"/>
                      </a:solidFill>
                    </a:ln>
                  </pic:spPr>
                </pic:pic>
              </a:graphicData>
            </a:graphic>
          </wp:inline>
        </w:drawing>
      </w:r>
    </w:p>
    <w:p w14:paraId="674E4863" w14:textId="0D602F6E" w:rsidR="00C04AB1" w:rsidRDefault="006E3995" w:rsidP="001C62C8">
      <w:pPr>
        <w:rPr>
          <w:sz w:val="24"/>
        </w:rPr>
      </w:pPr>
      <w:r>
        <w:rPr>
          <w:noProof/>
        </w:rPr>
        <mc:AlternateContent>
          <mc:Choice Requires="wpg">
            <w:drawing>
              <wp:anchor distT="0" distB="0" distL="114300" distR="114300" simplePos="0" relativeHeight="251671552" behindDoc="0" locked="0" layoutInCell="1" allowOverlap="1" wp14:anchorId="5E1AE722" wp14:editId="4AAF44FC">
                <wp:simplePos x="0" y="0"/>
                <wp:positionH relativeFrom="column">
                  <wp:posOffset>5498431</wp:posOffset>
                </wp:positionH>
                <wp:positionV relativeFrom="paragraph">
                  <wp:posOffset>696896</wp:posOffset>
                </wp:positionV>
                <wp:extent cx="4088749" cy="3393580"/>
                <wp:effectExtent l="0" t="0" r="7620" b="0"/>
                <wp:wrapNone/>
                <wp:docPr id="12" name="Group 12" descr="Hexagonal shapes"/>
                <wp:cNvGraphicFramePr/>
                <a:graphic xmlns:a="http://schemas.openxmlformats.org/drawingml/2006/main">
                  <a:graphicData uri="http://schemas.microsoft.com/office/word/2010/wordprocessingGroup">
                    <wpg:wgp>
                      <wpg:cNvGrpSpPr/>
                      <wpg:grpSpPr>
                        <a:xfrm>
                          <a:off x="0" y="0"/>
                          <a:ext cx="4088749" cy="3393580"/>
                          <a:chOff x="0" y="0"/>
                          <a:chExt cx="4088749" cy="3393580"/>
                        </a:xfrm>
                      </wpg:grpSpPr>
                      <pic:pic xmlns:pic="http://schemas.openxmlformats.org/drawingml/2006/picture">
                        <pic:nvPicPr>
                          <pic:cNvPr id="17" name="Graphic 17" descr="hexagon 2"/>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190005"/>
                            <a:ext cx="2771775" cy="3203575"/>
                          </a:xfrm>
                          <a:prstGeom prst="rect">
                            <a:avLst/>
                          </a:prstGeom>
                        </pic:spPr>
                      </pic:pic>
                      <pic:pic xmlns:pic="http://schemas.openxmlformats.org/drawingml/2006/picture">
                        <pic:nvPicPr>
                          <pic:cNvPr id="22" name="Graphic 22" descr="hexagon 3"/>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2137559" y="0"/>
                            <a:ext cx="1647825" cy="1905000"/>
                          </a:xfrm>
                          <a:prstGeom prst="rect">
                            <a:avLst/>
                          </a:prstGeom>
                        </pic:spPr>
                      </pic:pic>
                      <pic:pic xmlns:pic="http://schemas.openxmlformats.org/drawingml/2006/picture">
                        <pic:nvPicPr>
                          <pic:cNvPr id="29" name="Graphic 29"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505694" y="59377"/>
                            <a:ext cx="1583055" cy="1832610"/>
                          </a:xfrm>
                          <a:prstGeom prst="rect">
                            <a:avLst/>
                          </a:prstGeom>
                        </pic:spPr>
                      </pic:pic>
                    </wpg:wgp>
                  </a:graphicData>
                </a:graphic>
              </wp:anchor>
            </w:drawing>
          </mc:Choice>
          <mc:Fallback>
            <w:pict>
              <v:group w14:anchorId="3AD5386A" id="Group 12" o:spid="_x0000_s1026" alt="Hexagonal shapes" style="position:absolute;margin-left:432.95pt;margin-top:54.85pt;width:321.95pt;height:267.2pt;z-index:251671552"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">
                <v:shape id="Graphic 17"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">
                  <v:imagedata r:id="rId13" o:title="hexagon 2"/>
                </v:shape>
                <v:shape id="Graphic 22"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">
                  <v:imagedata r:id="rId14" o:title="hexagon 3"/>
                </v:shape>
                <v:shape id="Graphic 29" o:spid="_x0000_s1029"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">
                  <v:imagedata r:id="rId15" o:title="hexagon 4"/>
                </v:shape>
              </v:group>
            </w:pict>
          </mc:Fallback>
        </mc:AlternateContent>
      </w:r>
      <w:r w:rsidR="000E27E6">
        <w:rPr>
          <w:sz w:val="24"/>
        </w:rPr>
        <w:t xml:space="preserve">When we remembered all the </w:t>
      </w:r>
      <w:proofErr w:type="gramStart"/>
      <w:r w:rsidR="000E27E6">
        <w:rPr>
          <w:sz w:val="24"/>
        </w:rPr>
        <w:t>data</w:t>
      </w:r>
      <w:proofErr w:type="gramEnd"/>
      <w:r w:rsidR="000E27E6">
        <w:rPr>
          <w:sz w:val="24"/>
        </w:rPr>
        <w:t xml:space="preserve"> we wanted was sitting behind a div id, we attempted to ping the id which appeared to yield a </w:t>
      </w:r>
      <w:r w:rsidR="002E2BAB">
        <w:rPr>
          <w:sz w:val="24"/>
        </w:rPr>
        <w:t>large amount of data</w:t>
      </w:r>
      <w:r w:rsidR="000E27E6">
        <w:rPr>
          <w:sz w:val="24"/>
        </w:rPr>
        <w:t>. It seemed like the data was hidden behind links and styling</w:t>
      </w:r>
      <w:r w:rsidR="00454F91">
        <w:rPr>
          <w:sz w:val="24"/>
        </w:rPr>
        <w:t xml:space="preserve"> that we could not penetrate easily.</w:t>
      </w:r>
    </w:p>
    <w:p w14:paraId="29AAC4F8" w14:textId="1753225B" w:rsidR="00454F91" w:rsidRDefault="00454F91" w:rsidP="001C62C8">
      <w:pPr>
        <w:rPr>
          <w:sz w:val="24"/>
        </w:rPr>
      </w:pPr>
    </w:p>
    <w:p w14:paraId="6B59C2BD" w14:textId="29164553" w:rsidR="00454F91" w:rsidRDefault="00DC1EA2" w:rsidP="001C62C8">
      <w:pPr>
        <w:rPr>
          <w:sz w:val="24"/>
        </w:rPr>
      </w:pPr>
      <w:r>
        <w:rPr>
          <w:noProof/>
          <w:sz w:val="24"/>
        </w:rPr>
        <mc:AlternateContent>
          <mc:Choice Requires="wps">
            <w:drawing>
              <wp:anchor distT="0" distB="0" distL="114300" distR="114300" simplePos="0" relativeHeight="251697152" behindDoc="0" locked="0" layoutInCell="1" allowOverlap="1" wp14:anchorId="566E408A" wp14:editId="57B30DAB">
                <wp:simplePos x="0" y="0"/>
                <wp:positionH relativeFrom="column">
                  <wp:posOffset>0</wp:posOffset>
                </wp:positionH>
                <wp:positionV relativeFrom="paragraph">
                  <wp:posOffset>595577</wp:posOffset>
                </wp:positionV>
                <wp:extent cx="5221706" cy="6016"/>
                <wp:effectExtent l="19050" t="19050" r="36195" b="32385"/>
                <wp:wrapNone/>
                <wp:docPr id="34" name="Straight Connector 34"/>
                <wp:cNvGraphicFramePr/>
                <a:graphic xmlns:a="http://schemas.openxmlformats.org/drawingml/2006/main">
                  <a:graphicData uri="http://schemas.microsoft.com/office/word/2010/wordprocessingShape">
                    <wps:wsp>
                      <wps:cNvCnPr/>
                      <wps:spPr>
                        <a:xfrm flipV="1">
                          <a:off x="0" y="0"/>
                          <a:ext cx="5221706" cy="6016"/>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7CD875" id="Straight Connector 34"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0,46.9pt" to="411.15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" strokecolor="#e44317 [3044]" strokeweight="3pt"/>
            </w:pict>
          </mc:Fallback>
        </mc:AlternateContent>
      </w:r>
    </w:p>
    <w:p w14:paraId="66A2D0F2" w14:textId="4AD43F80" w:rsidR="00454F91" w:rsidRDefault="00E740BB" w:rsidP="001C62C8">
      <w:pPr>
        <w:rPr>
          <w:sz w:val="24"/>
        </w:rPr>
      </w:pPr>
      <w:proofErr w:type="gramStart"/>
      <w:r>
        <w:rPr>
          <w:sz w:val="24"/>
        </w:rPr>
        <w:lastRenderedPageBreak/>
        <w:t>In an effort to</w:t>
      </w:r>
      <w:proofErr w:type="gramEnd"/>
      <w:r>
        <w:rPr>
          <w:sz w:val="24"/>
        </w:rPr>
        <w:t xml:space="preserve"> circumvent the issues with the div id, we attempted a class scrape and hoped this would yield an easier way to parse the data.</w:t>
      </w:r>
    </w:p>
    <w:p w14:paraId="412A45F9" w14:textId="517A5C42" w:rsidR="00454F91" w:rsidRDefault="00454F91" w:rsidP="001C62C8">
      <w:pPr>
        <w:rPr>
          <w:sz w:val="24"/>
        </w:rPr>
      </w:pPr>
      <w:r>
        <w:rPr>
          <w:rFonts w:ascii="Georgia" w:hAnsi="Georgia"/>
          <w:noProof/>
          <w:color w:val="000000"/>
          <w:sz w:val="36"/>
          <w:szCs w:val="36"/>
        </w:rPr>
        <w:drawing>
          <wp:inline distT="0" distB="0" distL="0" distR="0" wp14:anchorId="3BC1D5DC" wp14:editId="0AD32C80">
            <wp:extent cx="8260773" cy="3854146"/>
            <wp:effectExtent l="19050" t="19050" r="26035" b="13335"/>
            <wp:docPr id="6" name="Picture 6" descr="https://lh5.googleusercontent.com/50G8R4BN9AbMd9KXU5L-C4pccZNVBSe56abyWfKS8U-05caI-WZp-2XlevQ5X8hogYjoJutdOvJwDvT-FCOXmXgEVr__3LG3E7TCN6LeaNz4mbvyr3BtUGgvAglFiBDsErJQZ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50G8R4BN9AbMd9KXU5L-C4pccZNVBSe56abyWfKS8U-05caI-WZp-2XlevQ5X8hogYjoJutdOvJwDvT-FCOXmXgEVr__3LG3E7TCN6LeaNz4mbvyr3BtUGgvAglFiBDsErJQZQ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293668" cy="3869493"/>
                    </a:xfrm>
                    <a:prstGeom prst="rect">
                      <a:avLst/>
                    </a:prstGeom>
                    <a:noFill/>
                    <a:ln w="19050">
                      <a:solidFill>
                        <a:schemeClr val="tx1"/>
                      </a:solidFill>
                    </a:ln>
                  </pic:spPr>
                </pic:pic>
              </a:graphicData>
            </a:graphic>
          </wp:inline>
        </w:drawing>
      </w:r>
    </w:p>
    <w:p w14:paraId="40FAFCB7" w14:textId="6B391A02" w:rsidR="00A66ED1" w:rsidRPr="00A66ED1" w:rsidRDefault="00A66ED1" w:rsidP="00A66ED1">
      <w:pPr>
        <w:rPr>
          <w:sz w:val="24"/>
        </w:rPr>
      </w:pPr>
    </w:p>
    <w:p w14:paraId="56C2131E" w14:textId="751FF436" w:rsidR="00BD6A89" w:rsidRDefault="00DC1EA2" w:rsidP="00BD6A89">
      <w:pPr>
        <w:rPr>
          <w:sz w:val="24"/>
        </w:rPr>
      </w:pPr>
      <w:r>
        <w:rPr>
          <w:noProof/>
        </w:rPr>
        <mc:AlternateContent>
          <mc:Choice Requires="wpg">
            <w:drawing>
              <wp:anchor distT="0" distB="0" distL="114300" distR="114300" simplePos="0" relativeHeight="251676672" behindDoc="0" locked="0" layoutInCell="1" allowOverlap="1" wp14:anchorId="182FF8DA" wp14:editId="5A976EDB">
                <wp:simplePos x="0" y="0"/>
                <wp:positionH relativeFrom="column">
                  <wp:posOffset>5492115</wp:posOffset>
                </wp:positionH>
                <wp:positionV relativeFrom="paragraph">
                  <wp:posOffset>71120</wp:posOffset>
                </wp:positionV>
                <wp:extent cx="4088130" cy="3393440"/>
                <wp:effectExtent l="0" t="0" r="7620" b="0"/>
                <wp:wrapNone/>
                <wp:docPr id="30" name="Group 30" descr="Hexagonal shapes"/>
                <wp:cNvGraphicFramePr/>
                <a:graphic xmlns:a="http://schemas.openxmlformats.org/drawingml/2006/main">
                  <a:graphicData uri="http://schemas.microsoft.com/office/word/2010/wordprocessingGroup">
                    <wpg:wgp>
                      <wpg:cNvGrpSpPr/>
                      <wpg:grpSpPr>
                        <a:xfrm>
                          <a:off x="0" y="0"/>
                          <a:ext cx="4088130" cy="3393440"/>
                          <a:chOff x="0" y="0"/>
                          <a:chExt cx="4088749" cy="3393580"/>
                        </a:xfrm>
                      </wpg:grpSpPr>
                      <pic:pic xmlns:pic="http://schemas.openxmlformats.org/drawingml/2006/picture">
                        <pic:nvPicPr>
                          <pic:cNvPr id="31" name="Graphic 31" descr="hexagon 2"/>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190005"/>
                            <a:ext cx="2771775" cy="3203575"/>
                          </a:xfrm>
                          <a:prstGeom prst="rect">
                            <a:avLst/>
                          </a:prstGeom>
                        </pic:spPr>
                      </pic:pic>
                      <pic:pic xmlns:pic="http://schemas.openxmlformats.org/drawingml/2006/picture">
                        <pic:nvPicPr>
                          <pic:cNvPr id="32" name="Graphic 32" descr="hexagon 3"/>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2137559" y="0"/>
                            <a:ext cx="1647825" cy="1905000"/>
                          </a:xfrm>
                          <a:prstGeom prst="rect">
                            <a:avLst/>
                          </a:prstGeom>
                        </pic:spPr>
                      </pic:pic>
                      <pic:pic xmlns:pic="http://schemas.openxmlformats.org/drawingml/2006/picture">
                        <pic:nvPicPr>
                          <pic:cNvPr id="33" name="Graphic 33"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505694" y="59377"/>
                            <a:ext cx="1583055" cy="1832610"/>
                          </a:xfrm>
                          <a:prstGeom prst="rect">
                            <a:avLst/>
                          </a:prstGeom>
                        </pic:spPr>
                      </pic:pic>
                    </wpg:wgp>
                  </a:graphicData>
                </a:graphic>
              </wp:anchor>
            </w:drawing>
          </mc:Choice>
          <mc:Fallback>
            <w:pict>
              <v:group w14:anchorId="24DC3A8D" id="Group 30" o:spid="_x0000_s1026" alt="Hexagonal shapes" style="position:absolute;margin-left:432.45pt;margin-top:5.6pt;width:321.9pt;height:267.2pt;z-index:251676672"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1"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">
                  <v:imagedata r:id="rId36" o:title="hexagon 2"/>
                </v:shape>
                <v:shape id="Graphic 32"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">
                  <v:imagedata r:id="rId37" o:title="hexagon 3"/>
                </v:shape>
                <v:shape id="Graphic 33" o:spid="_x0000_s1029"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">
                  <v:imagedata r:id="rId38" o:title="hexagon 4"/>
                </v:shape>
              </v:group>
            </w:pict>
          </mc:Fallback>
        </mc:AlternateContent>
      </w:r>
      <w:r>
        <w:rPr>
          <w:noProof/>
          <w:sz w:val="24"/>
        </w:rPr>
        <mc:AlternateContent>
          <mc:Choice Requires="wps">
            <w:drawing>
              <wp:anchor distT="0" distB="0" distL="114300" distR="114300" simplePos="0" relativeHeight="251677696" behindDoc="0" locked="0" layoutInCell="1" allowOverlap="1" wp14:anchorId="261DF8BF" wp14:editId="765EA79F">
                <wp:simplePos x="0" y="0"/>
                <wp:positionH relativeFrom="column">
                  <wp:posOffset>0</wp:posOffset>
                </wp:positionH>
                <wp:positionV relativeFrom="paragraph">
                  <wp:posOffset>1046136</wp:posOffset>
                </wp:positionV>
                <wp:extent cx="5221605" cy="5715"/>
                <wp:effectExtent l="19050" t="19050" r="36195" b="32385"/>
                <wp:wrapNone/>
                <wp:docPr id="35" name="Straight Connector 35"/>
                <wp:cNvGraphicFramePr/>
                <a:graphic xmlns:a="http://schemas.openxmlformats.org/drawingml/2006/main">
                  <a:graphicData uri="http://schemas.microsoft.com/office/word/2010/wordprocessingShape">
                    <wps:wsp>
                      <wps:cNvCnPr/>
                      <wps:spPr>
                        <a:xfrm flipV="1">
                          <a:off x="0" y="0"/>
                          <a:ext cx="5221605" cy="571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8024EB" id="Straight Connector 35"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0,82.35pt" to="411.15pt,8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" strokecolor="#e44317 [3044]" strokeweight="3pt"/>
            </w:pict>
          </mc:Fallback>
        </mc:AlternateContent>
      </w:r>
      <w:r w:rsidR="00E740BB">
        <w:rPr>
          <w:sz w:val="24"/>
        </w:rPr>
        <w:t>T</w:t>
      </w:r>
      <w:r w:rsidR="00C61480">
        <w:rPr>
          <w:sz w:val="24"/>
        </w:rPr>
        <w:t>he data needed to be more readable</w:t>
      </w:r>
      <w:r w:rsidR="00E740BB">
        <w:rPr>
          <w:sz w:val="24"/>
        </w:rPr>
        <w:t>, so we tried to prettify which didn’t do much.</w:t>
      </w:r>
    </w:p>
    <w:p w14:paraId="25B04184" w14:textId="737CE1C2" w:rsidR="00C61480" w:rsidRDefault="00C61480" w:rsidP="00BD6A89">
      <w:pPr>
        <w:rPr>
          <w:sz w:val="24"/>
        </w:rPr>
      </w:pPr>
      <w:r>
        <w:rPr>
          <w:rFonts w:ascii="Georgia" w:hAnsi="Georgia"/>
          <w:noProof/>
          <w:color w:val="000000"/>
          <w:sz w:val="36"/>
          <w:szCs w:val="36"/>
        </w:rPr>
        <w:lastRenderedPageBreak/>
        <w:drawing>
          <wp:inline distT="0" distB="0" distL="0" distR="0" wp14:anchorId="3192CF30" wp14:editId="77A91F53">
            <wp:extent cx="5991727" cy="1970998"/>
            <wp:effectExtent l="19050" t="19050" r="9525" b="10795"/>
            <wp:docPr id="36" name="Picture 36" descr="https://lh3.googleusercontent.com/nwTte3E9jglXt7YgqOvt5hXD5915Okq2D4JhaAqEEfcNrncAf39eO2iqlOgGxt6ZW05LVUcH6mkJiNcx-EAQds3kFWMgFrsRBEEspRMCQFN8691gxFYNlgV0O3pJuE6jfMHjs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nwTte3E9jglXt7YgqOvt5hXD5915Okq2D4JhaAqEEfcNrncAf39eO2iqlOgGxt6ZW05LVUcH6mkJiNcx-EAQds3kFWMgFrsRBEEspRMCQFN8691gxFYNlgV0O3pJuE6jfMHjsX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17886" cy="2012498"/>
                    </a:xfrm>
                    <a:prstGeom prst="rect">
                      <a:avLst/>
                    </a:prstGeom>
                    <a:noFill/>
                    <a:ln w="19050">
                      <a:solidFill>
                        <a:schemeClr val="tx1"/>
                      </a:solidFill>
                    </a:ln>
                  </pic:spPr>
                </pic:pic>
              </a:graphicData>
            </a:graphic>
          </wp:inline>
        </w:drawing>
      </w:r>
    </w:p>
    <w:p w14:paraId="18EDB575" w14:textId="16A65360" w:rsidR="00C61480" w:rsidRDefault="00AE6297" w:rsidP="00BD6A89">
      <w:pPr>
        <w:rPr>
          <w:sz w:val="24"/>
        </w:rPr>
      </w:pPr>
      <w:r>
        <w:rPr>
          <w:sz w:val="24"/>
        </w:rPr>
        <w:t>We figured out that if we used the zip-statistics found under the div that we could produce a</w:t>
      </w:r>
      <w:r w:rsidR="00C61480">
        <w:rPr>
          <w:sz w:val="24"/>
        </w:rPr>
        <w:t xml:space="preserve"> data frame. When we got </w:t>
      </w:r>
      <w:r w:rsidR="007D7863">
        <w:rPr>
          <w:sz w:val="24"/>
        </w:rPr>
        <w:t>this</w:t>
      </w:r>
      <w:r w:rsidR="00C61480">
        <w:rPr>
          <w:sz w:val="24"/>
        </w:rPr>
        <w:t xml:space="preserve"> to work, we discovered the data needed to be separated from the links it was embedded in.</w:t>
      </w:r>
    </w:p>
    <w:p w14:paraId="42564DF0" w14:textId="59DF395C" w:rsidR="009D6927" w:rsidRDefault="002A30EB" w:rsidP="00BD6A89">
      <w:pPr>
        <w:rPr>
          <w:sz w:val="24"/>
        </w:rPr>
      </w:pPr>
      <w:r w:rsidRPr="00247A0C">
        <w:rPr>
          <w:noProof/>
          <w:sz w:val="24"/>
        </w:rPr>
        <mc:AlternateContent>
          <mc:Choice Requires="wpg">
            <w:drawing>
              <wp:anchor distT="0" distB="0" distL="114300" distR="114300" simplePos="0" relativeHeight="251677183" behindDoc="1" locked="0" layoutInCell="1" allowOverlap="1" wp14:anchorId="7AAB96E2" wp14:editId="403EAC1D">
                <wp:simplePos x="0" y="0"/>
                <wp:positionH relativeFrom="column">
                  <wp:posOffset>5525135</wp:posOffset>
                </wp:positionH>
                <wp:positionV relativeFrom="paragraph">
                  <wp:posOffset>2451165</wp:posOffset>
                </wp:positionV>
                <wp:extent cx="4088130" cy="3393440"/>
                <wp:effectExtent l="0" t="0" r="7620" b="0"/>
                <wp:wrapNone/>
                <wp:docPr id="38" name="Group 38" descr="Hexagonal shapes"/>
                <wp:cNvGraphicFramePr/>
                <a:graphic xmlns:a="http://schemas.openxmlformats.org/drawingml/2006/main">
                  <a:graphicData uri="http://schemas.microsoft.com/office/word/2010/wordprocessingGroup">
                    <wpg:wgp>
                      <wpg:cNvGrpSpPr/>
                      <wpg:grpSpPr>
                        <a:xfrm>
                          <a:off x="0" y="0"/>
                          <a:ext cx="4088130" cy="3393440"/>
                          <a:chOff x="0" y="0"/>
                          <a:chExt cx="4088749" cy="3393580"/>
                        </a:xfrm>
                      </wpg:grpSpPr>
                      <pic:pic xmlns:pic="http://schemas.openxmlformats.org/drawingml/2006/picture">
                        <pic:nvPicPr>
                          <pic:cNvPr id="39" name="Graphic 39" descr="hexagon 2"/>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190005"/>
                            <a:ext cx="2771775" cy="3203575"/>
                          </a:xfrm>
                          <a:prstGeom prst="rect">
                            <a:avLst/>
                          </a:prstGeom>
                        </pic:spPr>
                      </pic:pic>
                      <pic:pic xmlns:pic="http://schemas.openxmlformats.org/drawingml/2006/picture">
                        <pic:nvPicPr>
                          <pic:cNvPr id="40" name="Graphic 40" descr="hexagon 3"/>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2137559" y="0"/>
                            <a:ext cx="1647825" cy="1905000"/>
                          </a:xfrm>
                          <a:prstGeom prst="rect">
                            <a:avLst/>
                          </a:prstGeom>
                        </pic:spPr>
                      </pic:pic>
                      <pic:pic xmlns:pic="http://schemas.openxmlformats.org/drawingml/2006/picture">
                        <pic:nvPicPr>
                          <pic:cNvPr id="41" name="Graphic 41"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505694" y="59377"/>
                            <a:ext cx="1583055" cy="1832610"/>
                          </a:xfrm>
                          <a:prstGeom prst="rect">
                            <a:avLst/>
                          </a:prstGeom>
                        </pic:spPr>
                      </pic:pic>
                    </wpg:wgp>
                  </a:graphicData>
                </a:graphic>
              </wp:anchor>
            </w:drawing>
          </mc:Choice>
          <mc:Fallback>
            <w:pict>
              <v:group w14:anchorId="7524A6FD" id="Group 38" o:spid="_x0000_s1026" alt="Hexagonal shapes" style="position:absolute;margin-left:435.05pt;margin-top:193pt;width:321.9pt;height:267.2pt;z-index:-251639297"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&#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">
                <v:shape id="Graphic 39"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">
                  <v:imagedata r:id="rId36" o:title="hexagon 2"/>
                </v:shape>
                <v:shape id="Graphic 40"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">
                  <v:imagedata r:id="rId37" o:title="hexagon 3"/>
                </v:shape>
                <v:shape id="Graphic 41" o:spid="_x0000_s1029"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">
                  <v:imagedata r:id="rId38" o:title="hexagon 4"/>
                </v:shape>
              </v:group>
            </w:pict>
          </mc:Fallback>
        </mc:AlternateContent>
      </w:r>
      <w:r w:rsidR="009D6927">
        <w:rPr>
          <w:rFonts w:ascii="Georgia" w:hAnsi="Georgia"/>
          <w:noProof/>
          <w:color w:val="000000"/>
          <w:sz w:val="36"/>
          <w:szCs w:val="36"/>
        </w:rPr>
        <w:drawing>
          <wp:inline distT="0" distB="0" distL="0" distR="0" wp14:anchorId="5E11A85D" wp14:editId="51A5BAEC">
            <wp:extent cx="5943600" cy="2926080"/>
            <wp:effectExtent l="19050" t="19050" r="19050" b="26670"/>
            <wp:docPr id="37" name="Picture 37" descr="https://lh3.googleusercontent.com/5Bwt4sAVqWAPUuh_GQ7l56ssnIWvcFwk9cELPlVasD4_x-AMQlr4luAK-obDWMKNINNFta5CPS1qt2wvlfhQz_0qwtP4aJBMVa4TnQn1kUv8l5kfBIJeytcwcOPJpOyy41zx4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5Bwt4sAVqWAPUuh_GQ7l56ssnIWvcFwk9cELPlVasD4_x-AMQlr4luAK-obDWMKNINNFta5CPS1qt2wvlfhQz_0qwtP4aJBMVa4TnQn1kUv8l5kfBIJeytcwcOPJpOyy41zx47w"/>
                    <pic:cNvPicPr>
                      <a:picLocks noChangeAspect="1" noChangeArrowheads="1"/>
                    </pic:cNvPicPr>
                  </pic:nvPicPr>
                  <pic:blipFill rotWithShape="1">
                    <a:blip r:embed="rId40">
                      <a:extLst>
                        <a:ext uri="{28A0092B-C50C-407E-A947-70E740481C1C}">
                          <a14:useLocalDpi xmlns:a14="http://schemas.microsoft.com/office/drawing/2010/main" val="0"/>
                        </a:ext>
                      </a:extLst>
                    </a:blip>
                    <a:srcRect t="1944" b="35616"/>
                    <a:stretch/>
                  </pic:blipFill>
                  <pic:spPr bwMode="auto">
                    <a:xfrm>
                      <a:off x="0" y="0"/>
                      <a:ext cx="5943600" cy="2926080"/>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3A568BE7" w14:textId="63A8673F" w:rsidR="00C61480" w:rsidRDefault="0093446C" w:rsidP="00BD6A89">
      <w:pPr>
        <w:rPr>
          <w:sz w:val="24"/>
        </w:rPr>
      </w:pPr>
      <w:r w:rsidRPr="00247A0C">
        <w:rPr>
          <w:noProof/>
          <w:sz w:val="24"/>
        </w:rPr>
        <mc:AlternateContent>
          <mc:Choice Requires="wps">
            <w:drawing>
              <wp:anchor distT="0" distB="0" distL="114300" distR="114300" simplePos="0" relativeHeight="251680768" behindDoc="0" locked="0" layoutInCell="1" allowOverlap="1" wp14:anchorId="57C39714" wp14:editId="7E9A0223">
                <wp:simplePos x="0" y="0"/>
                <wp:positionH relativeFrom="column">
                  <wp:posOffset>38100</wp:posOffset>
                </wp:positionH>
                <wp:positionV relativeFrom="paragraph">
                  <wp:posOffset>549975</wp:posOffset>
                </wp:positionV>
                <wp:extent cx="5221605" cy="5715"/>
                <wp:effectExtent l="19050" t="19050" r="36195" b="32385"/>
                <wp:wrapNone/>
                <wp:docPr id="42" name="Straight Connector 42"/>
                <wp:cNvGraphicFramePr/>
                <a:graphic xmlns:a="http://schemas.openxmlformats.org/drawingml/2006/main">
                  <a:graphicData uri="http://schemas.microsoft.com/office/word/2010/wordprocessingShape">
                    <wps:wsp>
                      <wps:cNvCnPr/>
                      <wps:spPr>
                        <a:xfrm flipV="1">
                          <a:off x="0" y="0"/>
                          <a:ext cx="5221605" cy="571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4F3573" id="Straight Connector 42"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3pt,43.3pt" to="414.15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" strokecolor="#e44317 [3044]" strokeweight="3pt"/>
            </w:pict>
          </mc:Fallback>
        </mc:AlternateContent>
      </w:r>
      <w:r w:rsidR="007D7863">
        <w:rPr>
          <w:sz w:val="24"/>
        </w:rPr>
        <w:t>We also found that we could get the data by calling each zip code.</w:t>
      </w:r>
    </w:p>
    <w:p w14:paraId="77C8057B" w14:textId="16F87B38" w:rsidR="007D7863" w:rsidRDefault="007D7863" w:rsidP="00BD6A89">
      <w:pPr>
        <w:rPr>
          <w:sz w:val="24"/>
        </w:rPr>
      </w:pPr>
      <w:r>
        <w:rPr>
          <w:rFonts w:ascii="Georgia" w:hAnsi="Georgia"/>
          <w:noProof/>
          <w:color w:val="000000"/>
          <w:sz w:val="36"/>
          <w:szCs w:val="36"/>
        </w:rPr>
        <w:lastRenderedPageBreak/>
        <w:drawing>
          <wp:inline distT="0" distB="0" distL="0" distR="0" wp14:anchorId="7E9441A3" wp14:editId="6331C8E8">
            <wp:extent cx="7966915" cy="2249632"/>
            <wp:effectExtent l="19050" t="19050" r="15240" b="17780"/>
            <wp:docPr id="54" name="Picture 54" descr="https://lh6.googleusercontent.com/TsCQ4lua5FEKpfKY2BBC-th6ytKFYNIFDM8HOzWb_YDvG50R1A7ZrN2vC9iNoc9P_zZ1z9TNt-x_a4vBNO351UoeDPiYjLger7MG-Xd3x2beWnZnfAvaMFl3W1Ig6UqKnQ1La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TsCQ4lua5FEKpfKY2BBC-th6ytKFYNIFDM8HOzWb_YDvG50R1A7ZrN2vC9iNoc9P_zZ1z9TNt-x_a4vBNO351UoeDPiYjLger7MG-Xd3x2beWnZnfAvaMFl3W1Ig6UqKnQ1Lax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041722" cy="2270755"/>
                    </a:xfrm>
                    <a:prstGeom prst="rect">
                      <a:avLst/>
                    </a:prstGeom>
                    <a:noFill/>
                    <a:ln w="19050">
                      <a:solidFill>
                        <a:schemeClr val="tx1"/>
                      </a:solidFill>
                    </a:ln>
                  </pic:spPr>
                </pic:pic>
              </a:graphicData>
            </a:graphic>
          </wp:inline>
        </w:drawing>
      </w:r>
    </w:p>
    <w:p w14:paraId="559BC060" w14:textId="7BF3D526" w:rsidR="007D7863" w:rsidRDefault="007D7863" w:rsidP="00BD6A89">
      <w:pPr>
        <w:rPr>
          <w:sz w:val="24"/>
        </w:rPr>
      </w:pPr>
      <w:r>
        <w:rPr>
          <w:sz w:val="24"/>
        </w:rPr>
        <w:t>Ultimately, we were able to d</w:t>
      </w:r>
      <w:r w:rsidRPr="007D7863">
        <w:rPr>
          <w:sz w:val="24"/>
        </w:rPr>
        <w:t>ownload</w:t>
      </w:r>
      <w:r>
        <w:rPr>
          <w:sz w:val="24"/>
        </w:rPr>
        <w:t xml:space="preserve"> </w:t>
      </w:r>
      <w:r w:rsidRPr="007D7863">
        <w:rPr>
          <w:sz w:val="24"/>
        </w:rPr>
        <w:t>th</w:t>
      </w:r>
      <w:r w:rsidR="00DC1EA2">
        <w:rPr>
          <w:sz w:val="24"/>
        </w:rPr>
        <w:t>is</w:t>
      </w:r>
      <w:r w:rsidRPr="007D7863">
        <w:rPr>
          <w:sz w:val="24"/>
        </w:rPr>
        <w:t xml:space="preserve"> data to a csv file and used google sheets to split text to columns.</w:t>
      </w:r>
      <w:r w:rsidR="00DC1EA2">
        <w:rPr>
          <w:sz w:val="24"/>
        </w:rPr>
        <w:t xml:space="preserve"> </w:t>
      </w:r>
    </w:p>
    <w:p w14:paraId="40B46E5E" w14:textId="38538990" w:rsidR="007D7863" w:rsidRDefault="00152B5C" w:rsidP="00152B5C">
      <w:pPr>
        <w:pStyle w:val="Heading2"/>
      </w:pPr>
      <w:r>
        <w:t>Transform: CSV’s</w:t>
      </w:r>
    </w:p>
    <w:p w14:paraId="4EC98BCB" w14:textId="77777777" w:rsidR="004D3718" w:rsidRDefault="004D3718" w:rsidP="00152B5C">
      <w:r>
        <w:t>Our next step was to prep the data to load into an SQL database.</w:t>
      </w:r>
    </w:p>
    <w:p w14:paraId="3B8E81C2" w14:textId="1F0EB2BC" w:rsidR="00517C48" w:rsidRDefault="00517C48" w:rsidP="00152B5C">
      <w:r>
        <w:t xml:space="preserve">One of the main issues we ran into was regarding the sheer granularity of the datasets provided by census.gov. For example, transportation data illustrating most utilized modes of </w:t>
      </w:r>
      <w:r w:rsidR="00A00A3E">
        <w:t xml:space="preserve">commuter </w:t>
      </w:r>
      <w:r>
        <w:t>transportation would differentiate between data that excluded taxi’s as a form of public transportation</w:t>
      </w:r>
      <w:r w:rsidR="00A00A3E">
        <w:t>, or whether those driving worked from home or not</w:t>
      </w:r>
      <w:r>
        <w:t xml:space="preserve">. Housing data </w:t>
      </w:r>
      <w:r w:rsidR="005E4E1F">
        <w:t>also</w:t>
      </w:r>
      <w:r>
        <w:t xml:space="preserve"> got granular on race, family size, and age/income bins. </w:t>
      </w:r>
      <w:proofErr w:type="gramStart"/>
      <w:r w:rsidR="004D3718">
        <w:t>Often</w:t>
      </w:r>
      <w:proofErr w:type="gramEnd"/>
      <w:r w:rsidR="004D3718">
        <w:t xml:space="preserve"> we would have 80+ columns and over 100,000 rows of data to conten</w:t>
      </w:r>
      <w:r w:rsidR="00A00A3E">
        <w:t>d</w:t>
      </w:r>
      <w:r w:rsidR="004D3718">
        <w:t xml:space="preserve"> with in each of these instances. The transit CSV alone was so large it never successfully loaded into SQL</w:t>
      </w:r>
      <w:r w:rsidR="00A00A3E">
        <w:t xml:space="preserve"> after running for 3 hours</w:t>
      </w:r>
      <w:r w:rsidR="005E4E1F">
        <w:t xml:space="preserve">. </w:t>
      </w:r>
      <w:r w:rsidR="00A00A3E">
        <w:t xml:space="preserve">We had to make </w:t>
      </w:r>
      <w:r w:rsidR="005E4E1F">
        <w:t xml:space="preserve">some executive decisions about what data to keep and what data to get rid of </w:t>
      </w:r>
      <w:proofErr w:type="gramStart"/>
      <w:r w:rsidR="005E4E1F">
        <w:t>in an effort to</w:t>
      </w:r>
      <w:proofErr w:type="gramEnd"/>
      <w:r w:rsidR="005E4E1F">
        <w:t xml:space="preserve"> simplify the database.</w:t>
      </w:r>
    </w:p>
    <w:p w14:paraId="3E02D0EA" w14:textId="7CDC311E" w:rsidR="00152B5C" w:rsidRDefault="005E4E1F" w:rsidP="00152B5C">
      <w:r>
        <w:t>We found that some of the data had “</w:t>
      </w:r>
      <w:r w:rsidR="0040742B">
        <w:t>0</w:t>
      </w:r>
      <w:r>
        <w:t>” values, so we utilized a simple VBA script that looped through the data and got rid of any rows that added up to a “</w:t>
      </w:r>
      <w:r w:rsidR="0040742B">
        <w:t>0</w:t>
      </w:r>
      <w:r>
        <w:t>” value, sans the header.</w:t>
      </w:r>
    </w:p>
    <w:p w14:paraId="6EE47881" w14:textId="4CC732B0" w:rsidR="00030B22" w:rsidRDefault="00D64E31" w:rsidP="00152B5C">
      <w:pPr>
        <w:sectPr w:rsidR="00030B22" w:rsidSect="009A7A53">
          <w:pgSz w:w="15840" w:h="12240" w:orient="landscape"/>
          <w:pgMar w:top="1080" w:right="1440" w:bottom="1080" w:left="1440" w:header="576" w:footer="0" w:gutter="0"/>
          <w:pgNumType w:start="0"/>
          <w:cols w:space="720"/>
          <w:titlePg/>
          <w:docGrid w:linePitch="360"/>
        </w:sectPr>
      </w:pPr>
      <w:r w:rsidRPr="005E525A">
        <w:rPr>
          <w:noProof/>
        </w:rPr>
        <mc:AlternateContent>
          <mc:Choice Requires="wps">
            <w:drawing>
              <wp:anchor distT="0" distB="0" distL="114300" distR="114300" simplePos="0" relativeHeight="251688960" behindDoc="0" locked="0" layoutInCell="1" allowOverlap="1" wp14:anchorId="1202C8BA" wp14:editId="17943EE0">
                <wp:simplePos x="0" y="0"/>
                <wp:positionH relativeFrom="column">
                  <wp:posOffset>0</wp:posOffset>
                </wp:positionH>
                <wp:positionV relativeFrom="paragraph">
                  <wp:posOffset>727482</wp:posOffset>
                </wp:positionV>
                <wp:extent cx="5221605" cy="5715"/>
                <wp:effectExtent l="19050" t="19050" r="36195" b="32385"/>
                <wp:wrapNone/>
                <wp:docPr id="60" name="Straight Connector 60"/>
                <wp:cNvGraphicFramePr/>
                <a:graphic xmlns:a="http://schemas.openxmlformats.org/drawingml/2006/main">
                  <a:graphicData uri="http://schemas.microsoft.com/office/word/2010/wordprocessingShape">
                    <wps:wsp>
                      <wps:cNvCnPr/>
                      <wps:spPr>
                        <a:xfrm flipV="1">
                          <a:off x="0" y="0"/>
                          <a:ext cx="5221605" cy="571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0AA1CF" id="Straight Connector 60"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0,57.3pt" to="411.15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" strokecolor="#e44317 [3044]" strokeweight="3pt"/>
            </w:pict>
          </mc:Fallback>
        </mc:AlternateContent>
      </w:r>
      <w:r w:rsidR="005E525A" w:rsidRPr="005E525A">
        <w:rPr>
          <w:noProof/>
        </w:rPr>
        <mc:AlternateContent>
          <mc:Choice Requires="wpg">
            <w:drawing>
              <wp:anchor distT="0" distB="0" distL="114300" distR="114300" simplePos="0" relativeHeight="251687936" behindDoc="1" locked="0" layoutInCell="1" allowOverlap="1" wp14:anchorId="1981370D" wp14:editId="10F061C2">
                <wp:simplePos x="0" y="0"/>
                <wp:positionH relativeFrom="column">
                  <wp:posOffset>5487035</wp:posOffset>
                </wp:positionH>
                <wp:positionV relativeFrom="paragraph">
                  <wp:posOffset>-324485</wp:posOffset>
                </wp:positionV>
                <wp:extent cx="4088130" cy="3393440"/>
                <wp:effectExtent l="0" t="0" r="7620" b="0"/>
                <wp:wrapNone/>
                <wp:docPr id="56" name="Group 56" descr="Hexagonal shapes"/>
                <wp:cNvGraphicFramePr/>
                <a:graphic xmlns:a="http://schemas.openxmlformats.org/drawingml/2006/main">
                  <a:graphicData uri="http://schemas.microsoft.com/office/word/2010/wordprocessingGroup">
                    <wpg:wgp>
                      <wpg:cNvGrpSpPr/>
                      <wpg:grpSpPr>
                        <a:xfrm>
                          <a:off x="0" y="0"/>
                          <a:ext cx="4088130" cy="3393440"/>
                          <a:chOff x="0" y="0"/>
                          <a:chExt cx="4088749" cy="3393580"/>
                        </a:xfrm>
                      </wpg:grpSpPr>
                      <pic:pic xmlns:pic="http://schemas.openxmlformats.org/drawingml/2006/picture">
                        <pic:nvPicPr>
                          <pic:cNvPr id="57" name="Graphic 57" descr="hexagon 2"/>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190005"/>
                            <a:ext cx="2771775" cy="3203575"/>
                          </a:xfrm>
                          <a:prstGeom prst="rect">
                            <a:avLst/>
                          </a:prstGeom>
                        </pic:spPr>
                      </pic:pic>
                      <pic:pic xmlns:pic="http://schemas.openxmlformats.org/drawingml/2006/picture">
                        <pic:nvPicPr>
                          <pic:cNvPr id="58" name="Graphic 58" descr="hexagon 3"/>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2137559" y="0"/>
                            <a:ext cx="1647825" cy="1905000"/>
                          </a:xfrm>
                          <a:prstGeom prst="rect">
                            <a:avLst/>
                          </a:prstGeom>
                        </pic:spPr>
                      </pic:pic>
                      <pic:pic xmlns:pic="http://schemas.openxmlformats.org/drawingml/2006/picture">
                        <pic:nvPicPr>
                          <pic:cNvPr id="59" name="Graphic 59"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505694" y="59377"/>
                            <a:ext cx="1583055" cy="1832610"/>
                          </a:xfrm>
                          <a:prstGeom prst="rect">
                            <a:avLst/>
                          </a:prstGeom>
                        </pic:spPr>
                      </pic:pic>
                    </wpg:wgp>
                  </a:graphicData>
                </a:graphic>
              </wp:anchor>
            </w:drawing>
          </mc:Choice>
          <mc:Fallback>
            <w:pict>
              <v:group w14:anchorId="1D782C6F" id="Group 56" o:spid="_x0000_s1026" alt="Hexagonal shapes" style="position:absolute;margin-left:432.05pt;margin-top:-25.55pt;width:321.9pt;height:267.2pt;z-index:-251628544"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">
                <v:shape id="Graphic 57"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">
                  <v:imagedata r:id="rId13" o:title="hexagon 2"/>
                </v:shape>
                <v:shape id="Graphic 58"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">
                  <v:imagedata r:id="rId14" o:title="hexagon 3"/>
                </v:shape>
                <v:shape id="Graphic 59" o:spid="_x0000_s1029"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">
                  <v:imagedata r:id="rId15" o:title="hexagon 4"/>
                </v:shape>
              </v:group>
            </w:pict>
          </mc:Fallback>
        </mc:AlternateContent>
      </w:r>
    </w:p>
    <w:p w14:paraId="02AF283A" w14:textId="054EF687" w:rsidR="00F91A4E" w:rsidRDefault="003E3A90" w:rsidP="003C5A0D">
      <w:r>
        <w:rPr>
          <w:noProof/>
        </w:rPr>
        <w:lastRenderedPageBreak/>
        <mc:AlternateContent>
          <mc:Choice Requires="wps">
            <w:drawing>
              <wp:anchor distT="0" distB="0" distL="114300" distR="114300" simplePos="0" relativeHeight="251685888" behindDoc="0" locked="0" layoutInCell="1" allowOverlap="1" wp14:anchorId="5BA773A1" wp14:editId="5928E3F6">
                <wp:simplePos x="0" y="0"/>
                <wp:positionH relativeFrom="column">
                  <wp:posOffset>2547492</wp:posOffset>
                </wp:positionH>
                <wp:positionV relativeFrom="paragraph">
                  <wp:posOffset>-717047</wp:posOffset>
                </wp:positionV>
                <wp:extent cx="1424227" cy="572322"/>
                <wp:effectExtent l="0" t="0" r="5080" b="0"/>
                <wp:wrapNone/>
                <wp:docPr id="55" name="Text Box 55"/>
                <wp:cNvGraphicFramePr/>
                <a:graphic xmlns:a="http://schemas.openxmlformats.org/drawingml/2006/main">
                  <a:graphicData uri="http://schemas.microsoft.com/office/word/2010/wordprocessingShape">
                    <wps:wsp>
                      <wps:cNvSpPr txBox="1"/>
                      <wps:spPr>
                        <a:xfrm>
                          <a:off x="0" y="0"/>
                          <a:ext cx="1424227" cy="572322"/>
                        </a:xfrm>
                        <a:prstGeom prst="rect">
                          <a:avLst/>
                        </a:prstGeom>
                        <a:solidFill>
                          <a:schemeClr val="lt1"/>
                        </a:solidFill>
                        <a:ln w="6350">
                          <a:noFill/>
                        </a:ln>
                      </wps:spPr>
                      <wps:txbx>
                        <w:txbxContent>
                          <w:p w14:paraId="72780F56" w14:textId="3D5CDC92" w:rsidR="003E3A90" w:rsidRDefault="003E3A90" w:rsidP="00C3519A">
                            <w:pPr>
                              <w:contextualSpacing/>
                              <w:jc w:val="center"/>
                              <w:rPr>
                                <w:color w:val="E84C22" w:themeColor="accent1"/>
                              </w:rPr>
                            </w:pPr>
                            <w:r w:rsidRPr="003E3A90">
                              <w:rPr>
                                <w:color w:val="E84C22" w:themeColor="accent1"/>
                              </w:rPr>
                              <w:t>NYC Commuter</w:t>
                            </w:r>
                          </w:p>
                          <w:p w14:paraId="3A1FF89D" w14:textId="77777777" w:rsidR="00C3519A" w:rsidRPr="005D120C" w:rsidRDefault="00C3519A" w:rsidP="00C3519A">
                            <w:pPr>
                              <w:jc w:val="center"/>
                              <w:rPr>
                                <w:color w:val="505046" w:themeColor="text2"/>
                              </w:rPr>
                            </w:pPr>
                            <w:r w:rsidRPr="005D120C">
                              <w:rPr>
                                <w:color w:val="505046" w:themeColor="text2"/>
                              </w:rPr>
                              <w:sym w:font="Symbol" w:char="F0B7"/>
                            </w:r>
                            <w:r w:rsidRPr="005D120C">
                              <w:rPr>
                                <w:color w:val="505046" w:themeColor="text2"/>
                              </w:rPr>
                              <w:t xml:space="preserve"> </w:t>
                            </w:r>
                            <w:r w:rsidRPr="005D120C">
                              <w:rPr>
                                <w:color w:val="505046" w:themeColor="text2"/>
                              </w:rPr>
                              <w:sym w:font="Symbol" w:char="F0B7"/>
                            </w:r>
                            <w:r w:rsidRPr="005D120C">
                              <w:rPr>
                                <w:color w:val="505046" w:themeColor="text2"/>
                              </w:rPr>
                              <w:t xml:space="preserve"> </w:t>
                            </w:r>
                            <w:r w:rsidRPr="005D120C">
                              <w:rPr>
                                <w:color w:val="505046" w:themeColor="text2"/>
                              </w:rPr>
                              <w:sym w:font="Symbol" w:char="F0B7"/>
                            </w:r>
                          </w:p>
                          <w:p w14:paraId="2E8698CB" w14:textId="77777777" w:rsidR="003E3A90" w:rsidRPr="003E3A90" w:rsidRDefault="003E3A90" w:rsidP="003E3A90">
                            <w:pPr>
                              <w:rPr>
                                <w:color w:val="E84C22" w:themeColor="accent1"/>
                              </w:rPr>
                            </w:pPr>
                          </w:p>
                          <w:p w14:paraId="57A88953" w14:textId="5A67312D" w:rsidR="003E3A90" w:rsidRDefault="003E3A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773A1" id="Text Box 55" o:spid="_x0000_s1034" type="#_x0000_t202" style="position:absolute;margin-left:200.6pt;margin-top:-56.45pt;width:112.15pt;height:45.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" fillcolor="white [3201]" stroked="f" strokeweight=".5pt">
                <v:textbox>
                  <w:txbxContent>
                    <w:p w14:paraId="72780F56" w14:textId="3D5CDC92" w:rsidR="003E3A90" w:rsidRDefault="003E3A90" w:rsidP="00C3519A">
                      <w:pPr>
                        <w:contextualSpacing/>
                        <w:jc w:val="center"/>
                        <w:rPr>
                          <w:color w:val="E84C22" w:themeColor="accent1"/>
                        </w:rPr>
                      </w:pPr>
                      <w:r w:rsidRPr="003E3A90">
                        <w:rPr>
                          <w:color w:val="E84C22" w:themeColor="accent1"/>
                        </w:rPr>
                        <w:t>NYC Commuter</w:t>
                      </w:r>
                    </w:p>
                    <w:p w14:paraId="3A1FF89D" w14:textId="77777777" w:rsidR="00C3519A" w:rsidRPr="005D120C" w:rsidRDefault="00C3519A" w:rsidP="00C3519A">
                      <w:pPr>
                        <w:jc w:val="center"/>
                        <w:rPr>
                          <w:color w:val="505046" w:themeColor="text2"/>
                        </w:rPr>
                      </w:pPr>
                      <w:r w:rsidRPr="005D120C">
                        <w:rPr>
                          <w:color w:val="505046" w:themeColor="text2"/>
                        </w:rPr>
                        <w:sym w:font="Symbol" w:char="F0B7"/>
                      </w:r>
                      <w:r w:rsidRPr="005D120C">
                        <w:rPr>
                          <w:color w:val="505046" w:themeColor="text2"/>
                        </w:rPr>
                        <w:t xml:space="preserve"> </w:t>
                      </w:r>
                      <w:r w:rsidRPr="005D120C">
                        <w:rPr>
                          <w:color w:val="505046" w:themeColor="text2"/>
                        </w:rPr>
                        <w:sym w:font="Symbol" w:char="F0B7"/>
                      </w:r>
                      <w:r w:rsidRPr="005D120C">
                        <w:rPr>
                          <w:color w:val="505046" w:themeColor="text2"/>
                        </w:rPr>
                        <w:t xml:space="preserve"> </w:t>
                      </w:r>
                      <w:r w:rsidRPr="005D120C">
                        <w:rPr>
                          <w:color w:val="505046" w:themeColor="text2"/>
                        </w:rPr>
                        <w:sym w:font="Symbol" w:char="F0B7"/>
                      </w:r>
                    </w:p>
                    <w:p w14:paraId="2E8698CB" w14:textId="77777777" w:rsidR="003E3A90" w:rsidRPr="003E3A90" w:rsidRDefault="003E3A90" w:rsidP="003E3A90">
                      <w:pPr>
                        <w:rPr>
                          <w:color w:val="E84C22" w:themeColor="accent1"/>
                        </w:rPr>
                      </w:pPr>
                    </w:p>
                    <w:p w14:paraId="57A88953" w14:textId="5A67312D" w:rsidR="003E3A90" w:rsidRDefault="003E3A90"/>
                  </w:txbxContent>
                </v:textbox>
              </v:shape>
            </w:pict>
          </mc:Fallback>
        </mc:AlternateContent>
      </w:r>
      <w:r w:rsidR="005E4E1F">
        <w:t xml:space="preserve">We also noticed a lot of the data had extra </w:t>
      </w:r>
      <w:r w:rsidR="00703BA8">
        <w:t>information</w:t>
      </w:r>
      <w:r w:rsidR="005E4E1F">
        <w:t xml:space="preserve"> from other states</w:t>
      </w:r>
      <w:r w:rsidR="00703BA8">
        <w:t xml:space="preserve">, </w:t>
      </w:r>
      <w:r w:rsidR="005E4E1F">
        <w:t xml:space="preserve">so we needed to figure out the best way to exclude this data. </w:t>
      </w:r>
      <w:r w:rsidR="00152B5C">
        <w:t>We</w:t>
      </w:r>
      <w:r w:rsidR="005E4E1F">
        <w:t xml:space="preserve"> accomplished this by</w:t>
      </w:r>
      <w:r w:rsidR="00152B5C">
        <w:t xml:space="preserve"> combi</w:t>
      </w:r>
      <w:r w:rsidR="005E4E1F">
        <w:t>ning</w:t>
      </w:r>
      <w:r w:rsidR="00152B5C">
        <w:t xml:space="preserve"> the datasets against </w:t>
      </w:r>
      <w:r w:rsidR="003A5329">
        <w:t>a zip</w:t>
      </w:r>
      <w:r w:rsidR="00152B5C">
        <w:t xml:space="preserve"> codes</w:t>
      </w:r>
      <w:r w:rsidR="005E4E1F">
        <w:t xml:space="preserve"> data set </w:t>
      </w:r>
      <w:r w:rsidR="001A0D2A">
        <w:t xml:space="preserve">from </w:t>
      </w:r>
      <w:r w:rsidR="000A6DF7">
        <w:t>the City of NY</w:t>
      </w:r>
      <w:bookmarkStart w:id="2" w:name="_GoBack"/>
      <w:bookmarkEnd w:id="2"/>
      <w:r w:rsidR="003C5A0D">
        <w:t xml:space="preserve"> </w:t>
      </w:r>
      <w:r w:rsidR="00B64666">
        <w:t xml:space="preserve">in SQL </w:t>
      </w:r>
      <w:r w:rsidR="005E4E1F">
        <w:t xml:space="preserve">because it had all the </w:t>
      </w:r>
      <w:r w:rsidR="003C5A0D">
        <w:t xml:space="preserve">proper </w:t>
      </w:r>
      <w:r w:rsidR="005E4E1F">
        <w:t>NYC zip codes</w:t>
      </w:r>
      <w:r w:rsidR="003C5A0D">
        <w:t>.</w:t>
      </w:r>
    </w:p>
    <w:p w14:paraId="77D1297C" w14:textId="787EC044" w:rsidR="00152B5C" w:rsidRDefault="00152B5C" w:rsidP="00152B5C">
      <w:r>
        <w:t xml:space="preserve">We </w:t>
      </w:r>
      <w:r w:rsidR="005E4E1F">
        <w:t xml:space="preserve">realized at the beginning of the process that we </w:t>
      </w:r>
      <w:r w:rsidR="00B64666">
        <w:t>could have saved time if we</w:t>
      </w:r>
      <w:r>
        <w:t xml:space="preserve"> joined the data set</w:t>
      </w:r>
      <w:r w:rsidR="00B64666">
        <w:t xml:space="preserve">s in such a way so that </w:t>
      </w:r>
      <w:r>
        <w:t xml:space="preserve">the smallest amount of data </w:t>
      </w:r>
      <w:r w:rsidR="00B64666">
        <w:t xml:space="preserve">would be combined </w:t>
      </w:r>
      <w:r>
        <w:t>with the largest</w:t>
      </w:r>
      <w:r w:rsidR="005E4E1F">
        <w:t>. Instead, we combined the biggest data set with the other biggest dataset</w:t>
      </w:r>
      <w:r w:rsidR="00B64666">
        <w:t xml:space="preserve"> which then took quite a bit of time to process.</w:t>
      </w:r>
    </w:p>
    <w:p w14:paraId="683D8618" w14:textId="05367B6D" w:rsidR="00AB5C43" w:rsidRDefault="005E4E1F" w:rsidP="00152B5C">
      <w:r>
        <w:t>Another issue we ran into was that we noticed t</w:t>
      </w:r>
      <w:r w:rsidR="00AB5C43" w:rsidRPr="00AB5C43">
        <w:t xml:space="preserve">he </w:t>
      </w:r>
      <w:r>
        <w:t>H</w:t>
      </w:r>
      <w:r w:rsidR="00AB5C43" w:rsidRPr="00AB5C43">
        <w:t xml:space="preserve">ousing CSV has 3396 rows while only 3386 rows were imported, </w:t>
      </w:r>
      <w:r>
        <w:t>and we couldn’t figure out why.</w:t>
      </w:r>
    </w:p>
    <w:p w14:paraId="7571F539" w14:textId="3E374410" w:rsidR="00914112" w:rsidRDefault="00914112" w:rsidP="00914112">
      <w:pPr>
        <w:pStyle w:val="Heading2"/>
      </w:pPr>
      <w:r>
        <w:t>Load</w:t>
      </w:r>
    </w:p>
    <w:p w14:paraId="45DC4255" w14:textId="4398B906" w:rsidR="004428DC" w:rsidRDefault="00E2232E" w:rsidP="00914112">
      <w:r>
        <w:t xml:space="preserve">We used SQL import wizard to bring in the data. We then used some queries to clean out erroneous data that was large, cumbersome, and not </w:t>
      </w:r>
      <w:r w:rsidR="00F91A4E">
        <w:t>useful</w:t>
      </w:r>
      <w:r w:rsidR="008E03B2">
        <w:t xml:space="preserve"> like the previously references extraneous zip codes from other states. </w:t>
      </w:r>
      <w:r w:rsidR="00F91A4E">
        <w:t xml:space="preserve"> </w:t>
      </w:r>
    </w:p>
    <w:p w14:paraId="54FEE3EF" w14:textId="2D40ADC4" w:rsidR="003C5A0D" w:rsidRDefault="003C5A0D" w:rsidP="003C5A0D">
      <w:pPr>
        <w:pStyle w:val="Heading3"/>
      </w:pPr>
      <w:r>
        <w:t>Queries we used</w:t>
      </w:r>
    </w:p>
    <w:p w14:paraId="14545D1A" w14:textId="77777777" w:rsidR="003C5A0D" w:rsidRDefault="003C5A0D" w:rsidP="003C5A0D">
      <w:pPr>
        <w:pStyle w:val="Heading4"/>
      </w:pPr>
      <w:r>
        <w:t>Example of queries used to verify correct number of records were imported (similar query was run for each table):</w:t>
      </w:r>
    </w:p>
    <w:p w14:paraId="03846020" w14:textId="77777777" w:rsidR="003C5A0D" w:rsidRDefault="003C5A0D" w:rsidP="003C5A0D">
      <w:r>
        <w:t xml:space="preserve">SELECT </w:t>
      </w:r>
      <w:proofErr w:type="gramStart"/>
      <w:r>
        <w:t>COUNT(</w:t>
      </w:r>
      <w:proofErr w:type="gramEnd"/>
      <w:r>
        <w:t>*)</w:t>
      </w:r>
    </w:p>
    <w:p w14:paraId="4AA00058" w14:textId="12F3C7B2" w:rsidR="003C5A0D" w:rsidRDefault="003C5A0D" w:rsidP="003C5A0D">
      <w:r>
        <w:t xml:space="preserve">FROM </w:t>
      </w:r>
      <w:proofErr w:type="spellStart"/>
      <w:r>
        <w:t>transit_types</w:t>
      </w:r>
      <w:proofErr w:type="spellEnd"/>
    </w:p>
    <w:p w14:paraId="07A5A6BD" w14:textId="60B72C77" w:rsidR="003C5A0D" w:rsidRDefault="003C5A0D" w:rsidP="003C5A0D">
      <w:pPr>
        <w:pStyle w:val="Heading4"/>
      </w:pPr>
      <w:r>
        <w:t>Queries used to delete records for areas outside of NYC:</w:t>
      </w:r>
    </w:p>
    <w:p w14:paraId="78FA54BB" w14:textId="77777777" w:rsidR="003C5A0D" w:rsidRDefault="003C5A0D" w:rsidP="003C5A0D">
      <w:r>
        <w:t>DELETE</w:t>
      </w:r>
    </w:p>
    <w:p w14:paraId="3691935A" w14:textId="77777777" w:rsidR="003C5A0D" w:rsidRDefault="003C5A0D" w:rsidP="003C5A0D">
      <w:r>
        <w:t xml:space="preserve">FROM </w:t>
      </w:r>
      <w:proofErr w:type="spellStart"/>
      <w:r>
        <w:t>transit_types</w:t>
      </w:r>
      <w:proofErr w:type="spellEnd"/>
    </w:p>
    <w:p w14:paraId="09CEC2A2" w14:textId="77777777" w:rsidR="003C5A0D" w:rsidRDefault="003C5A0D" w:rsidP="003C5A0D">
      <w:r>
        <w:t xml:space="preserve">WHERE NOT </w:t>
      </w:r>
      <w:proofErr w:type="spellStart"/>
      <w:r>
        <w:t>zip_code</w:t>
      </w:r>
      <w:proofErr w:type="spellEnd"/>
      <w:r>
        <w:t xml:space="preserve"> </w:t>
      </w:r>
      <w:proofErr w:type="gramStart"/>
      <w:r>
        <w:t>IN(</w:t>
      </w:r>
      <w:proofErr w:type="gramEnd"/>
    </w:p>
    <w:p w14:paraId="5C0D79A5" w14:textId="77777777" w:rsidR="003C5A0D" w:rsidRDefault="003C5A0D" w:rsidP="003C5A0D">
      <w:r>
        <w:t xml:space="preserve">SELECT </w:t>
      </w:r>
      <w:proofErr w:type="spellStart"/>
      <w:r>
        <w:t>zipcode</w:t>
      </w:r>
      <w:proofErr w:type="spellEnd"/>
    </w:p>
    <w:p w14:paraId="0F7A4511" w14:textId="6E31C0CC" w:rsidR="003C5A0D" w:rsidRDefault="003C5A0D" w:rsidP="003C5A0D">
      <w:r>
        <w:t xml:space="preserve">FROM </w:t>
      </w:r>
      <w:proofErr w:type="spellStart"/>
      <w:r>
        <w:t>nyc_zipcodes</w:t>
      </w:r>
      <w:proofErr w:type="spellEnd"/>
      <w:r>
        <w:t>)</w:t>
      </w:r>
    </w:p>
    <w:p w14:paraId="60B85FA3" w14:textId="77777777" w:rsidR="003C5A0D" w:rsidRDefault="003C5A0D" w:rsidP="003C5A0D">
      <w:r>
        <w:t>DELETE</w:t>
      </w:r>
    </w:p>
    <w:p w14:paraId="1C39CE7A" w14:textId="77777777" w:rsidR="003C5A0D" w:rsidRDefault="003C5A0D" w:rsidP="003C5A0D">
      <w:r>
        <w:t xml:space="preserve">FROM </w:t>
      </w:r>
      <w:proofErr w:type="spellStart"/>
      <w:r>
        <w:t>commute_times</w:t>
      </w:r>
      <w:proofErr w:type="spellEnd"/>
    </w:p>
    <w:p w14:paraId="70B2E520" w14:textId="77777777" w:rsidR="003C5A0D" w:rsidRDefault="003C5A0D" w:rsidP="003C5A0D">
      <w:r>
        <w:t xml:space="preserve">WHERE NOT </w:t>
      </w:r>
      <w:proofErr w:type="spellStart"/>
      <w:r>
        <w:t>zipcode</w:t>
      </w:r>
      <w:proofErr w:type="spellEnd"/>
      <w:r>
        <w:t xml:space="preserve"> </w:t>
      </w:r>
      <w:proofErr w:type="gramStart"/>
      <w:r>
        <w:t>IN(</w:t>
      </w:r>
      <w:proofErr w:type="gramEnd"/>
    </w:p>
    <w:p w14:paraId="1A0CEF6B" w14:textId="417D2E24" w:rsidR="003C5A0D" w:rsidRDefault="003C5A0D" w:rsidP="003C5A0D">
      <w:r w:rsidRPr="005103BC">
        <w:rPr>
          <w:noProof/>
        </w:rPr>
        <mc:AlternateContent>
          <mc:Choice Requires="wpg">
            <w:drawing>
              <wp:anchor distT="0" distB="0" distL="114300" distR="114300" simplePos="0" relativeHeight="251708416" behindDoc="1" locked="0" layoutInCell="1" allowOverlap="1" wp14:anchorId="29AC6861" wp14:editId="3B8EF92D">
                <wp:simplePos x="0" y="0"/>
                <wp:positionH relativeFrom="column">
                  <wp:posOffset>3546475</wp:posOffset>
                </wp:positionH>
                <wp:positionV relativeFrom="paragraph">
                  <wp:posOffset>98888</wp:posOffset>
                </wp:positionV>
                <wp:extent cx="4088130" cy="3393440"/>
                <wp:effectExtent l="0" t="0" r="7620" b="0"/>
                <wp:wrapNone/>
                <wp:docPr id="194" name="Group 194" descr="Hexagonal shapes"/>
                <wp:cNvGraphicFramePr/>
                <a:graphic xmlns:a="http://schemas.openxmlformats.org/drawingml/2006/main">
                  <a:graphicData uri="http://schemas.microsoft.com/office/word/2010/wordprocessingGroup">
                    <wpg:wgp>
                      <wpg:cNvGrpSpPr/>
                      <wpg:grpSpPr>
                        <a:xfrm>
                          <a:off x="0" y="0"/>
                          <a:ext cx="4088130" cy="3393440"/>
                          <a:chOff x="0" y="0"/>
                          <a:chExt cx="4088749" cy="3393580"/>
                        </a:xfrm>
                      </wpg:grpSpPr>
                      <pic:pic xmlns:pic="http://schemas.openxmlformats.org/drawingml/2006/picture">
                        <pic:nvPicPr>
                          <pic:cNvPr id="195" name="Graphic 195" descr="hexagon 2"/>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190005"/>
                            <a:ext cx="2771775" cy="3203575"/>
                          </a:xfrm>
                          <a:prstGeom prst="rect">
                            <a:avLst/>
                          </a:prstGeom>
                        </pic:spPr>
                      </pic:pic>
                      <pic:pic xmlns:pic="http://schemas.openxmlformats.org/drawingml/2006/picture">
                        <pic:nvPicPr>
                          <pic:cNvPr id="196" name="Graphic 196" descr="hexagon 3"/>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2137559" y="0"/>
                            <a:ext cx="1647825" cy="1905000"/>
                          </a:xfrm>
                          <a:prstGeom prst="rect">
                            <a:avLst/>
                          </a:prstGeom>
                        </pic:spPr>
                      </pic:pic>
                      <pic:pic xmlns:pic="http://schemas.openxmlformats.org/drawingml/2006/picture">
                        <pic:nvPicPr>
                          <pic:cNvPr id="197" name="Graphic 197"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505694" y="59377"/>
                            <a:ext cx="1583055" cy="1832610"/>
                          </a:xfrm>
                          <a:prstGeom prst="rect">
                            <a:avLst/>
                          </a:prstGeom>
                        </pic:spPr>
                      </pic:pic>
                    </wpg:wgp>
                  </a:graphicData>
                </a:graphic>
              </wp:anchor>
            </w:drawing>
          </mc:Choice>
          <mc:Fallback>
            <w:pict>
              <v:group w14:anchorId="189E9332" id="Group 194" o:spid="_x0000_s1026" alt="Hexagonal shapes" style="position:absolute;margin-left:279.25pt;margin-top:7.8pt;width:321.9pt;height:267.2pt;z-index:-251608064"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">
                <v:shape id="Graphic 195"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">
                  <v:imagedata r:id="rId36" o:title="hexagon 2"/>
                </v:shape>
                <v:shape id="Graphic 196"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">
                  <v:imagedata r:id="rId37" o:title="hexagon 3"/>
                </v:shape>
                <v:shape id="Graphic 197" o:spid="_x0000_s1029"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">
                  <v:imagedata r:id="rId38" o:title="hexagon 4"/>
                </v:shape>
              </v:group>
            </w:pict>
          </mc:Fallback>
        </mc:AlternateContent>
      </w:r>
      <w:r>
        <w:t xml:space="preserve">SELECT </w:t>
      </w:r>
      <w:proofErr w:type="spellStart"/>
      <w:r>
        <w:t>zipcode</w:t>
      </w:r>
      <w:proofErr w:type="spellEnd"/>
    </w:p>
    <w:p w14:paraId="7D4999D5" w14:textId="7F5380B2" w:rsidR="003C5A0D" w:rsidRDefault="003C5A0D" w:rsidP="003C5A0D">
      <w:r>
        <w:t xml:space="preserve">FROM </w:t>
      </w:r>
      <w:proofErr w:type="spellStart"/>
      <w:r>
        <w:t>nyc_zipcodes</w:t>
      </w:r>
      <w:proofErr w:type="spellEnd"/>
      <w:r>
        <w:t>)</w:t>
      </w:r>
    </w:p>
    <w:p w14:paraId="775BB5A4" w14:textId="664EF291" w:rsidR="003C5A0D" w:rsidRDefault="003C5A0D" w:rsidP="00914112">
      <w:r w:rsidRPr="005103BC">
        <w:rPr>
          <w:noProof/>
        </w:rPr>
        <w:lastRenderedPageBreak/>
        <mc:AlternateContent>
          <mc:Choice Requires="wps">
            <w:drawing>
              <wp:anchor distT="0" distB="0" distL="114300" distR="114300" simplePos="0" relativeHeight="251709440" behindDoc="0" locked="0" layoutInCell="1" allowOverlap="1" wp14:anchorId="18D589C0" wp14:editId="1C25A940">
                <wp:simplePos x="0" y="0"/>
                <wp:positionH relativeFrom="margin">
                  <wp:align>left</wp:align>
                </wp:positionH>
                <wp:positionV relativeFrom="paragraph">
                  <wp:posOffset>441325</wp:posOffset>
                </wp:positionV>
                <wp:extent cx="3213219" cy="32741"/>
                <wp:effectExtent l="19050" t="19050" r="25400" b="24765"/>
                <wp:wrapNone/>
                <wp:docPr id="198" name="Straight Connector 198"/>
                <wp:cNvGraphicFramePr/>
                <a:graphic xmlns:a="http://schemas.openxmlformats.org/drawingml/2006/main">
                  <a:graphicData uri="http://schemas.microsoft.com/office/word/2010/wordprocessingShape">
                    <wps:wsp>
                      <wps:cNvCnPr/>
                      <wps:spPr>
                        <a:xfrm>
                          <a:off x="0" y="0"/>
                          <a:ext cx="3213219" cy="32741"/>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02626C" id="Straight Connector 198" o:spid="_x0000_s1026" style="position:absolute;z-index:251709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4.75pt" to="253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" strokecolor="#e44317 [3044]" strokeweight="3pt">
                <w10:wrap anchorx="margin"/>
              </v:line>
            </w:pict>
          </mc:Fallback>
        </mc:AlternateContent>
      </w:r>
    </w:p>
    <w:p w14:paraId="019869F4" w14:textId="2448DA7D" w:rsidR="000C28FD" w:rsidRDefault="000C28FD" w:rsidP="00914112">
      <w:r>
        <w:t>You can use the flask app to access our database from the internet.</w:t>
      </w:r>
    </w:p>
    <w:p w14:paraId="2CBB119C" w14:textId="6F9EA631" w:rsidR="00914112" w:rsidRPr="00914112" w:rsidRDefault="003C5A0D" w:rsidP="00914112">
      <w:r w:rsidRPr="005103BC">
        <w:rPr>
          <w:noProof/>
        </w:rPr>
        <mc:AlternateContent>
          <mc:Choice Requires="wpg">
            <w:drawing>
              <wp:anchor distT="0" distB="0" distL="114300" distR="114300" simplePos="0" relativeHeight="251702272" behindDoc="1" locked="0" layoutInCell="1" allowOverlap="1" wp14:anchorId="6AA8A546" wp14:editId="6FFE8B93">
                <wp:simplePos x="0" y="0"/>
                <wp:positionH relativeFrom="column">
                  <wp:posOffset>2960370</wp:posOffset>
                </wp:positionH>
                <wp:positionV relativeFrom="paragraph">
                  <wp:posOffset>5421630</wp:posOffset>
                </wp:positionV>
                <wp:extent cx="4088130" cy="3393440"/>
                <wp:effectExtent l="0" t="0" r="7620" b="0"/>
                <wp:wrapNone/>
                <wp:docPr id="7" name="Group 7" descr="Hexagonal shapes"/>
                <wp:cNvGraphicFramePr/>
                <a:graphic xmlns:a="http://schemas.openxmlformats.org/drawingml/2006/main">
                  <a:graphicData uri="http://schemas.microsoft.com/office/word/2010/wordprocessingGroup">
                    <wpg:wgp>
                      <wpg:cNvGrpSpPr/>
                      <wpg:grpSpPr>
                        <a:xfrm>
                          <a:off x="0" y="0"/>
                          <a:ext cx="4088130" cy="3393440"/>
                          <a:chOff x="0" y="0"/>
                          <a:chExt cx="4088749" cy="3393580"/>
                        </a:xfrm>
                      </wpg:grpSpPr>
                      <pic:pic xmlns:pic="http://schemas.openxmlformats.org/drawingml/2006/picture">
                        <pic:nvPicPr>
                          <pic:cNvPr id="47" name="Graphic 47" descr="hexagon 2"/>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190005"/>
                            <a:ext cx="2771775" cy="3203575"/>
                          </a:xfrm>
                          <a:prstGeom prst="rect">
                            <a:avLst/>
                          </a:prstGeom>
                        </pic:spPr>
                      </pic:pic>
                      <pic:pic xmlns:pic="http://schemas.openxmlformats.org/drawingml/2006/picture">
                        <pic:nvPicPr>
                          <pic:cNvPr id="52" name="Graphic 52" descr="hexagon 3"/>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2137559" y="0"/>
                            <a:ext cx="1647825" cy="1905000"/>
                          </a:xfrm>
                          <a:prstGeom prst="rect">
                            <a:avLst/>
                          </a:prstGeom>
                        </pic:spPr>
                      </pic:pic>
                      <pic:pic xmlns:pic="http://schemas.openxmlformats.org/drawingml/2006/picture">
                        <pic:nvPicPr>
                          <pic:cNvPr id="53" name="Graphic 53"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505694" y="59377"/>
                            <a:ext cx="1583055" cy="1832610"/>
                          </a:xfrm>
                          <a:prstGeom prst="rect">
                            <a:avLst/>
                          </a:prstGeom>
                        </pic:spPr>
                      </pic:pic>
                    </wpg:wgp>
                  </a:graphicData>
                </a:graphic>
              </wp:anchor>
            </w:drawing>
          </mc:Choice>
          <mc:Fallback>
            <w:pict>
              <v:group w14:anchorId="76D929E6" id="Group 7" o:spid="_x0000_s1026" alt="Hexagonal shapes" style="position:absolute;margin-left:233.1pt;margin-top:426.9pt;width:321.9pt;height:267.2pt;z-index:-251614208"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&#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">
                <v:shape id="Graphic 47"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">
                  <v:imagedata r:id="rId36" o:title="hexagon 2"/>
                </v:shape>
                <v:shape id="Graphic 52"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">
                  <v:imagedata r:id="rId37" o:title="hexagon 3"/>
                </v:shape>
                <v:shape id="Graphic 53" o:spid="_x0000_s1029"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">
                  <v:imagedata r:id="rId38" o:title="hexagon 4"/>
                </v:shape>
              </v:group>
            </w:pict>
          </mc:Fallback>
        </mc:AlternateContent>
      </w:r>
      <w:r w:rsidRPr="005103BC">
        <w:rPr>
          <w:noProof/>
        </w:rPr>
        <mc:AlternateContent>
          <mc:Choice Requires="wps">
            <w:drawing>
              <wp:anchor distT="0" distB="0" distL="114300" distR="114300" simplePos="0" relativeHeight="251703296" behindDoc="0" locked="0" layoutInCell="1" allowOverlap="1" wp14:anchorId="4908FEF3" wp14:editId="79FCBD7E">
                <wp:simplePos x="0" y="0"/>
                <wp:positionH relativeFrom="margin">
                  <wp:posOffset>-668886</wp:posOffset>
                </wp:positionH>
                <wp:positionV relativeFrom="paragraph">
                  <wp:posOffset>6457642</wp:posOffset>
                </wp:positionV>
                <wp:extent cx="3148858" cy="8546"/>
                <wp:effectExtent l="19050" t="19050" r="33020" b="29845"/>
                <wp:wrapNone/>
                <wp:docPr id="199" name="Straight Connector 199"/>
                <wp:cNvGraphicFramePr/>
                <a:graphic xmlns:a="http://schemas.openxmlformats.org/drawingml/2006/main">
                  <a:graphicData uri="http://schemas.microsoft.com/office/word/2010/wordprocessingShape">
                    <wps:wsp>
                      <wps:cNvCnPr/>
                      <wps:spPr>
                        <a:xfrm flipV="1">
                          <a:off x="0" y="0"/>
                          <a:ext cx="3148858" cy="8546"/>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6926E3" id="Straight Connector 199" o:spid="_x0000_s1026" style="position:absolute;flip:y;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2.65pt,508.5pt" to="195.3pt,50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" strokecolor="#e44317 [3044]" strokeweight="3pt">
                <w10:wrap anchorx="margin"/>
              </v:line>
            </w:pict>
          </mc:Fallback>
        </mc:AlternateContent>
      </w:r>
      <w:r w:rsidR="00914112">
        <w:t>We ultimately chose our datasets mostly because we thought they would create a workable database. However, we did naturally gravitate towards data that we found more interesting</w:t>
      </w:r>
      <w:r w:rsidR="00911F97">
        <w:t>. Initially we happened upon the WNYC 2011 dataset illustrating how long it takes a population from various zip codes around the city to travel into work, seeing obvious differences between those who lived in Staten Island versus midtown Manhattan. Then, we thought it would be interesting to gather housing data that parsed out lower/low/middle income housing by zip code as well as median income by zip code, which would illuminate how those in lower income brackets are impacted by longer commutes. Then we found a dataset that showed what form of transportation populations in various zip codes most relied upon for their commute which we also thought would be an interesting data point to see.</w:t>
      </w:r>
    </w:p>
    <w:sectPr w:rsidR="00914112" w:rsidRPr="00914112" w:rsidSect="003E3A90">
      <w:pgSz w:w="12240" w:h="15840"/>
      <w:pgMar w:top="1440" w:right="1080" w:bottom="1440" w:left="1080" w:header="576"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870693" w14:textId="77777777" w:rsidR="00521D16" w:rsidRDefault="00521D16">
      <w:pPr>
        <w:spacing w:after="0" w:line="240" w:lineRule="auto"/>
      </w:pPr>
      <w:r>
        <w:separator/>
      </w:r>
    </w:p>
  </w:endnote>
  <w:endnote w:type="continuationSeparator" w:id="0">
    <w:p w14:paraId="514F2994" w14:textId="77777777" w:rsidR="00521D16" w:rsidRDefault="00521D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10102FF" w:usb1="EAC7FFFF" w:usb2="0001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6F85E" w14:textId="77777777" w:rsidR="00172D10" w:rsidRDefault="00172D10">
    <w:pPr>
      <w:jc w:val="right"/>
    </w:pPr>
  </w:p>
  <w:p w14:paraId="3EA2F628" w14:textId="77777777" w:rsidR="00172D10" w:rsidRDefault="001C62C8" w:rsidP="009823B0">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B64926" w:themeColor="accent3"/>
      </w:rPr>
      <w:sym w:font="Wingdings 2" w:char="F097"/>
    </w:r>
  </w:p>
  <w:p w14:paraId="0CCA255D" w14:textId="77777777" w:rsidR="00172D10" w:rsidRDefault="00172D1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F86F0C" w14:textId="77777777" w:rsidR="00521D16" w:rsidRDefault="00521D16">
      <w:pPr>
        <w:spacing w:after="0" w:line="240" w:lineRule="auto"/>
      </w:pPr>
      <w:r>
        <w:separator/>
      </w:r>
    </w:p>
  </w:footnote>
  <w:footnote w:type="continuationSeparator" w:id="0">
    <w:p w14:paraId="37E55B0D" w14:textId="77777777" w:rsidR="00521D16" w:rsidRDefault="00521D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8A808" w14:textId="77777777" w:rsidR="00371005" w:rsidRDefault="00371005" w:rsidP="00371005">
    <w:pPr>
      <w:contextualSpacing/>
      <w:jc w:val="center"/>
      <w:rPr>
        <w:color w:val="E84C22" w:themeColor="accent1"/>
      </w:rPr>
    </w:pPr>
    <w:r w:rsidRPr="003E3A90">
      <w:rPr>
        <w:color w:val="E84C22" w:themeColor="accent1"/>
      </w:rPr>
      <w:t>NYC Commuter</w:t>
    </w:r>
  </w:p>
  <w:p w14:paraId="677E8BC1" w14:textId="77777777" w:rsidR="00172D10" w:rsidRPr="005D120C" w:rsidRDefault="001C62C8">
    <w:pPr>
      <w:jc w:val="center"/>
      <w:rPr>
        <w:color w:val="505046" w:themeColor="text2"/>
      </w:rPr>
    </w:pPr>
    <w:r w:rsidRPr="005D120C">
      <w:rPr>
        <w:color w:val="505046" w:themeColor="text2"/>
      </w:rPr>
      <w:sym w:font="Symbol" w:char="F0B7"/>
    </w:r>
    <w:r w:rsidRPr="005D120C">
      <w:rPr>
        <w:color w:val="505046" w:themeColor="text2"/>
      </w:rPr>
      <w:t xml:space="preserve"> </w:t>
    </w:r>
    <w:r w:rsidRPr="005D120C">
      <w:rPr>
        <w:color w:val="505046" w:themeColor="text2"/>
      </w:rPr>
      <w:sym w:font="Symbol" w:char="F0B7"/>
    </w:r>
    <w:r w:rsidRPr="005D120C">
      <w:rPr>
        <w:color w:val="505046" w:themeColor="text2"/>
      </w:rPr>
      <w:t xml:space="preserve"> </w:t>
    </w:r>
    <w:r w:rsidRPr="005D120C">
      <w:rPr>
        <w:color w:val="505046" w:themeColor="text2"/>
      </w:rPr>
      <w:sym w:font="Symbol" w:char="F0B7"/>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C05828" w14:textId="77777777" w:rsidR="00BB2775" w:rsidRDefault="00BB2775" w:rsidP="00BB2775">
    <w:pPr>
      <w:contextualSpacing/>
      <w:jc w:val="center"/>
      <w:rPr>
        <w:color w:val="E84C22" w:themeColor="accent1"/>
      </w:rPr>
    </w:pPr>
    <w:r w:rsidRPr="003E3A90">
      <w:rPr>
        <w:color w:val="E84C22" w:themeColor="accent1"/>
      </w:rPr>
      <w:t>NYC Commuter</w:t>
    </w:r>
  </w:p>
  <w:p w14:paraId="36CE53C9" w14:textId="5D1491C4" w:rsidR="00371005" w:rsidRPr="00371005" w:rsidRDefault="00BB2775" w:rsidP="00BB2775">
    <w:pPr>
      <w:jc w:val="center"/>
      <w:rPr>
        <w:color w:val="505046" w:themeColor="text2"/>
      </w:rPr>
    </w:pPr>
    <w:r w:rsidRPr="005D120C">
      <w:rPr>
        <w:color w:val="505046" w:themeColor="text2"/>
      </w:rPr>
      <w:sym w:font="Symbol" w:char="F0B7"/>
    </w:r>
    <w:r w:rsidRPr="005D120C">
      <w:rPr>
        <w:color w:val="505046" w:themeColor="text2"/>
      </w:rPr>
      <w:t xml:space="preserve"> </w:t>
    </w:r>
    <w:r w:rsidRPr="005D120C">
      <w:rPr>
        <w:color w:val="505046" w:themeColor="text2"/>
      </w:rPr>
      <w:sym w:font="Symbol" w:char="F0B7"/>
    </w:r>
    <w:r w:rsidRPr="005D120C">
      <w:rPr>
        <w:color w:val="505046" w:themeColor="text2"/>
      </w:rPr>
      <w:t xml:space="preserve"> </w:t>
    </w:r>
    <w:r w:rsidRPr="005D120C">
      <w:rPr>
        <w:color w:val="505046" w:themeColor="text2"/>
      </w:rPr>
      <w:sym w:font="Symbol" w:char="F0B7"/>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A1948"/>
    <w:multiLevelType w:val="hybridMultilevel"/>
    <w:tmpl w:val="919ECD0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50B16B3"/>
    <w:multiLevelType w:val="hybridMultilevel"/>
    <w:tmpl w:val="BBBE20A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234"/>
    <w:rsid w:val="00002053"/>
    <w:rsid w:val="00030B22"/>
    <w:rsid w:val="000726C2"/>
    <w:rsid w:val="00073B87"/>
    <w:rsid w:val="000834CF"/>
    <w:rsid w:val="000A3BB8"/>
    <w:rsid w:val="000A6DF7"/>
    <w:rsid w:val="000C28FD"/>
    <w:rsid w:val="000C51AE"/>
    <w:rsid w:val="000E27E6"/>
    <w:rsid w:val="00152B5C"/>
    <w:rsid w:val="00172D10"/>
    <w:rsid w:val="0018218E"/>
    <w:rsid w:val="001A0D2A"/>
    <w:rsid w:val="001A2155"/>
    <w:rsid w:val="001B3F12"/>
    <w:rsid w:val="001C62C8"/>
    <w:rsid w:val="001F511B"/>
    <w:rsid w:val="00247A0C"/>
    <w:rsid w:val="00260E5B"/>
    <w:rsid w:val="00296056"/>
    <w:rsid w:val="002A2E02"/>
    <w:rsid w:val="002A30EB"/>
    <w:rsid w:val="002B4367"/>
    <w:rsid w:val="002E2BAB"/>
    <w:rsid w:val="003372C9"/>
    <w:rsid w:val="0036161A"/>
    <w:rsid w:val="00366698"/>
    <w:rsid w:val="00371005"/>
    <w:rsid w:val="003726C5"/>
    <w:rsid w:val="00374C02"/>
    <w:rsid w:val="003900CC"/>
    <w:rsid w:val="003A5329"/>
    <w:rsid w:val="003B153D"/>
    <w:rsid w:val="003C5A0D"/>
    <w:rsid w:val="003E3A90"/>
    <w:rsid w:val="0040742B"/>
    <w:rsid w:val="004120CD"/>
    <w:rsid w:val="00426F60"/>
    <w:rsid w:val="004428DC"/>
    <w:rsid w:val="00454F91"/>
    <w:rsid w:val="004D3718"/>
    <w:rsid w:val="004F53E9"/>
    <w:rsid w:val="005103BC"/>
    <w:rsid w:val="00517C48"/>
    <w:rsid w:val="00521D16"/>
    <w:rsid w:val="00531ED7"/>
    <w:rsid w:val="005350FC"/>
    <w:rsid w:val="005955C2"/>
    <w:rsid w:val="005A6B15"/>
    <w:rsid w:val="005B3AED"/>
    <w:rsid w:val="005D120C"/>
    <w:rsid w:val="005D46EF"/>
    <w:rsid w:val="005E4E1F"/>
    <w:rsid w:val="005E525A"/>
    <w:rsid w:val="005F74C9"/>
    <w:rsid w:val="00621112"/>
    <w:rsid w:val="00630F93"/>
    <w:rsid w:val="006A4BB3"/>
    <w:rsid w:val="006E3995"/>
    <w:rsid w:val="00703BA8"/>
    <w:rsid w:val="00732598"/>
    <w:rsid w:val="007C07E6"/>
    <w:rsid w:val="007D7863"/>
    <w:rsid w:val="00804A5B"/>
    <w:rsid w:val="008429F6"/>
    <w:rsid w:val="0088765F"/>
    <w:rsid w:val="008A25CD"/>
    <w:rsid w:val="008A7A76"/>
    <w:rsid w:val="008E03B2"/>
    <w:rsid w:val="00901939"/>
    <w:rsid w:val="00905DF0"/>
    <w:rsid w:val="00911F97"/>
    <w:rsid w:val="00914112"/>
    <w:rsid w:val="0093446C"/>
    <w:rsid w:val="0096164A"/>
    <w:rsid w:val="009823B0"/>
    <w:rsid w:val="00990EF6"/>
    <w:rsid w:val="009A7A53"/>
    <w:rsid w:val="009D62F4"/>
    <w:rsid w:val="009D6927"/>
    <w:rsid w:val="00A00A3E"/>
    <w:rsid w:val="00A272E4"/>
    <w:rsid w:val="00A40C5F"/>
    <w:rsid w:val="00A66ED1"/>
    <w:rsid w:val="00AB5C43"/>
    <w:rsid w:val="00AB78C1"/>
    <w:rsid w:val="00AE6297"/>
    <w:rsid w:val="00B64666"/>
    <w:rsid w:val="00B764F1"/>
    <w:rsid w:val="00B76B9C"/>
    <w:rsid w:val="00B8686C"/>
    <w:rsid w:val="00B903A7"/>
    <w:rsid w:val="00BA4078"/>
    <w:rsid w:val="00BA42A5"/>
    <w:rsid w:val="00BB2775"/>
    <w:rsid w:val="00BD6A89"/>
    <w:rsid w:val="00C04AB1"/>
    <w:rsid w:val="00C3519A"/>
    <w:rsid w:val="00C36427"/>
    <w:rsid w:val="00C61480"/>
    <w:rsid w:val="00C6799B"/>
    <w:rsid w:val="00C87B54"/>
    <w:rsid w:val="00CD4A46"/>
    <w:rsid w:val="00CF6B77"/>
    <w:rsid w:val="00CF6FAA"/>
    <w:rsid w:val="00D36682"/>
    <w:rsid w:val="00D64E31"/>
    <w:rsid w:val="00D96B97"/>
    <w:rsid w:val="00DC07F6"/>
    <w:rsid w:val="00DC1EA2"/>
    <w:rsid w:val="00E2232E"/>
    <w:rsid w:val="00E323E5"/>
    <w:rsid w:val="00E342BC"/>
    <w:rsid w:val="00E71234"/>
    <w:rsid w:val="00E740BB"/>
    <w:rsid w:val="00EB6FF5"/>
    <w:rsid w:val="00F057AE"/>
    <w:rsid w:val="00F34555"/>
    <w:rsid w:val="00F6295C"/>
    <w:rsid w:val="00F91A4E"/>
    <w:rsid w:val="00FA026F"/>
    <w:rsid w:val="00FB5A78"/>
    <w:rsid w:val="00FC613A"/>
    <w:rsid w:val="00FD2FA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A650FD"/>
  <w15:docId w15:val="{86715833-37C2-4C1F-8FAE-69A18B1FC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53E9"/>
    <w:pPr>
      <w:keepNext/>
      <w:keepLines/>
      <w:shd w:val="clear" w:color="auto" w:fill="E84C22" w:themeFill="accent1"/>
      <w:spacing w:before="360" w:after="0" w:line="240" w:lineRule="auto"/>
      <w:outlineLvl w:val="0"/>
    </w:pPr>
    <w:rPr>
      <w:rFonts w:asciiTheme="majorHAnsi" w:eastAsiaTheme="majorEastAsia" w:hAnsiTheme="majorHAnsi" w:cstheme="majorBidi"/>
      <w:bCs/>
      <w:color w:val="FFFFFF" w:themeColor="background1"/>
      <w:sz w:val="28"/>
      <w:szCs w:val="32"/>
    </w:rPr>
  </w:style>
  <w:style w:type="paragraph" w:styleId="Heading2">
    <w:name w:val="heading 2"/>
    <w:basedOn w:val="Normal"/>
    <w:next w:val="Normal"/>
    <w:link w:val="Heading2Char"/>
    <w:uiPriority w:val="9"/>
    <w:unhideWhenUsed/>
    <w:qFormat/>
    <w:rsid w:val="00B76B9C"/>
    <w:pPr>
      <w:keepNext/>
      <w:keepLines/>
      <w:spacing w:before="120" w:after="0" w:line="240" w:lineRule="auto"/>
      <w:outlineLvl w:val="1"/>
    </w:pPr>
    <w:rPr>
      <w:rFonts w:asciiTheme="majorHAnsi" w:eastAsiaTheme="majorEastAsia" w:hAnsiTheme="majorHAnsi" w:cstheme="majorBidi"/>
      <w:b/>
      <w:bCs/>
      <w:color w:val="E84C22" w:themeColor="accent1"/>
      <w:sz w:val="28"/>
      <w:szCs w:val="26"/>
    </w:rPr>
  </w:style>
  <w:style w:type="paragraph" w:styleId="Heading3">
    <w:name w:val="heading 3"/>
    <w:basedOn w:val="Normal"/>
    <w:next w:val="Normal"/>
    <w:link w:val="Heading3Char"/>
    <w:uiPriority w:val="9"/>
    <w:unhideWhenUsed/>
    <w:qFormat/>
    <w:pPr>
      <w:keepNext/>
      <w:keepLines/>
      <w:spacing w:before="20" w:after="0" w:line="240" w:lineRule="auto"/>
      <w:outlineLvl w:val="2"/>
    </w:pPr>
    <w:rPr>
      <w:rFonts w:asciiTheme="majorHAnsi" w:eastAsiaTheme="majorEastAsia" w:hAnsiTheme="majorHAnsi" w:cstheme="majorBidi"/>
      <w:bCs/>
      <w:i/>
      <w:color w:val="505046" w:themeColor="text2"/>
      <w:sz w:val="23"/>
    </w:rPr>
  </w:style>
  <w:style w:type="paragraph" w:styleId="Heading4">
    <w:name w:val="heading 4"/>
    <w:basedOn w:val="Normal"/>
    <w:next w:val="Normal"/>
    <w:link w:val="Heading4Char"/>
    <w:uiPriority w:val="9"/>
    <w:unhideWhenUsed/>
    <w:qFormat/>
    <w:pPr>
      <w:keepNext/>
      <w:keepLines/>
      <w:spacing w:before="200" w:after="0" w:line="264" w:lineRule="auto"/>
      <w:outlineLvl w:val="3"/>
    </w:pPr>
    <w:rPr>
      <w:rFonts w:asciiTheme="majorHAnsi" w:eastAsiaTheme="majorEastAsia" w:hAnsiTheme="majorHAnsi" w:cstheme="majorBidi"/>
      <w:bCs/>
      <w:i/>
      <w:iCs/>
      <w:color w:val="505046" w:themeColor="text2"/>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3E9"/>
    <w:rPr>
      <w:rFonts w:asciiTheme="majorHAnsi" w:eastAsiaTheme="majorEastAsia" w:hAnsiTheme="majorHAnsi" w:cstheme="majorBidi"/>
      <w:bCs/>
      <w:color w:val="FFFFFF" w:themeColor="background1"/>
      <w:sz w:val="28"/>
      <w:szCs w:val="32"/>
      <w:shd w:val="clear" w:color="auto" w:fill="E84C22" w:themeFill="accent1"/>
    </w:rPr>
  </w:style>
  <w:style w:type="character" w:customStyle="1" w:styleId="Heading2Char">
    <w:name w:val="Heading 2 Char"/>
    <w:basedOn w:val="DefaultParagraphFont"/>
    <w:link w:val="Heading2"/>
    <w:uiPriority w:val="9"/>
    <w:rsid w:val="00B76B9C"/>
    <w:rPr>
      <w:rFonts w:asciiTheme="majorHAnsi" w:eastAsiaTheme="majorEastAsia" w:hAnsiTheme="majorHAnsi" w:cstheme="majorBidi"/>
      <w:b/>
      <w:bCs/>
      <w:color w:val="E84C22" w:themeColor="accent1"/>
      <w:sz w:val="28"/>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Cs/>
      <w:i/>
      <w:color w:val="auto"/>
      <w:sz w:val="23"/>
    </w:rPr>
  </w:style>
  <w:style w:type="paragraph" w:styleId="Title">
    <w:name w:val="Title"/>
    <w:basedOn w:val="Normal"/>
    <w:next w:val="Normal"/>
    <w:link w:val="TitleChar"/>
    <w:uiPriority w:val="10"/>
    <w:qFormat/>
    <w:rsid w:val="008A25CD"/>
    <w:pPr>
      <w:spacing w:after="300" w:line="240" w:lineRule="auto"/>
      <w:contextualSpacing/>
    </w:pPr>
    <w:rPr>
      <w:rFonts w:asciiTheme="majorHAnsi" w:eastAsiaTheme="majorEastAsia" w:hAnsiTheme="majorHAnsi" w:cstheme="majorBidi"/>
      <w:b/>
      <w:color w:val="505046" w:themeColor="text2"/>
      <w:spacing w:val="5"/>
      <w:kern w:val="28"/>
      <w:sz w:val="44"/>
      <w:szCs w:val="56"/>
      <w14:ligatures w14:val="standardContextual"/>
      <w14:cntxtAlts/>
    </w:rPr>
  </w:style>
  <w:style w:type="character" w:customStyle="1" w:styleId="TitleChar">
    <w:name w:val="Title Char"/>
    <w:basedOn w:val="DefaultParagraphFont"/>
    <w:link w:val="Title"/>
    <w:uiPriority w:val="10"/>
    <w:rsid w:val="008A25CD"/>
    <w:rPr>
      <w:rFonts w:asciiTheme="majorHAnsi" w:eastAsiaTheme="majorEastAsia" w:hAnsiTheme="majorHAnsi" w:cstheme="majorBidi"/>
      <w:b/>
      <w:color w:val="505046" w:themeColor="text2"/>
      <w:spacing w:val="5"/>
      <w:kern w:val="28"/>
      <w:sz w:val="44"/>
      <w:szCs w:val="56"/>
      <w14:ligatures w14:val="standardContextual"/>
      <w14:cntxtAlts/>
    </w:rPr>
  </w:style>
  <w:style w:type="paragraph" w:styleId="Subtitle">
    <w:name w:val="Subtitle"/>
    <w:basedOn w:val="Normal"/>
    <w:next w:val="Normal"/>
    <w:link w:val="SubtitleChar"/>
    <w:uiPriority w:val="11"/>
    <w:qFormat/>
    <w:rsid w:val="00B76B9C"/>
    <w:pPr>
      <w:numPr>
        <w:ilvl w:val="1"/>
      </w:numPr>
    </w:pPr>
    <w:rPr>
      <w:rFonts w:eastAsiaTheme="majorEastAsia" w:cstheme="majorBidi"/>
      <w:b/>
      <w:iCs/>
      <w:color w:val="B64926" w:themeColor="accent3"/>
      <w:spacing w:val="15"/>
      <w:sz w:val="28"/>
      <w:szCs w:val="24"/>
    </w:rPr>
  </w:style>
  <w:style w:type="character" w:customStyle="1" w:styleId="SubtitleChar">
    <w:name w:val="Subtitle Char"/>
    <w:basedOn w:val="DefaultParagraphFont"/>
    <w:link w:val="Subtitle"/>
    <w:uiPriority w:val="11"/>
    <w:rsid w:val="00B76B9C"/>
    <w:rPr>
      <w:rFonts w:eastAsiaTheme="majorEastAsia" w:cstheme="majorBidi"/>
      <w:b/>
      <w:iCs/>
      <w:color w:val="B64926" w:themeColor="accent3"/>
      <w:spacing w:val="15"/>
      <w:sz w:val="28"/>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rPr>
      <w:rFonts w:asciiTheme="majorHAnsi" w:eastAsiaTheme="majorEastAsia" w:hAnsiTheme="majorHAnsi" w:cstheme="majorBidi"/>
      <w:bCs/>
      <w:i/>
      <w:iCs/>
      <w:color w:val="auto"/>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pPr>
      <w:spacing w:line="240" w:lineRule="auto"/>
    </w:pPr>
    <w:rPr>
      <w:b/>
      <w:bCs/>
      <w:color w:val="505046" w:themeColor="text2"/>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line="240" w:lineRule="auto"/>
      <w:ind w:left="1008" w:hanging="288"/>
      <w:contextualSpacing/>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E84C22"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pPr>
      <w:pBdr>
        <w:top w:val="single" w:sz="36" w:space="8" w:color="E84C22" w:themeColor="accent1"/>
        <w:left w:val="single" w:sz="36" w:space="8" w:color="E84C22" w:themeColor="accent1"/>
        <w:bottom w:val="single" w:sz="36" w:space="8" w:color="E84C22" w:themeColor="accent1"/>
        <w:right w:val="single" w:sz="36" w:space="8" w:color="E84C22" w:themeColor="accent1"/>
      </w:pBdr>
      <w:shd w:val="clear" w:color="auto" w:fill="E84C22" w:themeFill="accent1"/>
      <w:spacing w:before="200" w:after="280" w:line="300" w:lineRule="auto"/>
      <w:ind w:left="936" w:right="936"/>
      <w:jc w:val="center"/>
    </w:pPr>
    <w:rPr>
      <w:rFonts w:asciiTheme="majorHAnsi" w:eastAsiaTheme="majorEastAsia" w:hAnsiTheme="majorHAnsi"/>
      <w:bCs/>
      <w:i/>
      <w:iCs/>
      <w:color w:val="000000"/>
      <w:sz w:val="24"/>
      <w:lang w:bidi="hi-IN"/>
      <w14:ligatures w14:val="standardContextual"/>
      <w14:cntxtAlts/>
    </w:rPr>
  </w:style>
  <w:style w:type="character" w:customStyle="1" w:styleId="IntenseQuoteChar">
    <w:name w:val="Intense Quote Char"/>
    <w:basedOn w:val="DefaultParagraphFont"/>
    <w:link w:val="IntenseQuote"/>
    <w:uiPriority w:val="30"/>
    <w:rPr>
      <w:rFonts w:asciiTheme="majorHAnsi" w:eastAsiaTheme="majorEastAsia" w:hAnsiTheme="majorHAnsi"/>
      <w:bCs/>
      <w:i/>
      <w:iCs/>
      <w:color w:val="000000"/>
      <w:sz w:val="24"/>
      <w:shd w:val="clear" w:color="auto" w:fill="E84C22"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76" w:lineRule="auto"/>
      <w:outlineLvl w:val="9"/>
    </w:pPr>
    <w:rPr>
      <w:b/>
      <w:i/>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5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1">
    <w:name w:val="Style1"/>
    <w:basedOn w:val="Title"/>
    <w:link w:val="Style1Char"/>
    <w:qFormat/>
    <w:rsid w:val="002A2E02"/>
    <w:pPr>
      <w:framePr w:hSpace="187" w:wrap="around" w:vAnchor="page" w:hAnchor="margin" w:xAlign="center" w:y="4942"/>
      <w:jc w:val="center"/>
    </w:pPr>
    <w:rPr>
      <w:b w:val="0"/>
    </w:rPr>
  </w:style>
  <w:style w:type="character" w:customStyle="1" w:styleId="Style1Char">
    <w:name w:val="Style1 Char"/>
    <w:basedOn w:val="TitleChar"/>
    <w:link w:val="Style1"/>
    <w:rsid w:val="002A2E02"/>
    <w:rPr>
      <w:rFonts w:asciiTheme="majorHAnsi" w:eastAsiaTheme="majorEastAsia" w:hAnsiTheme="majorHAnsi" w:cstheme="majorBidi"/>
      <w:b w:val="0"/>
      <w:color w:val="505046" w:themeColor="text2"/>
      <w:spacing w:val="5"/>
      <w:kern w:val="28"/>
      <w:sz w:val="60"/>
      <w:szCs w:val="56"/>
      <w14:ligatures w14:val="standardContextual"/>
      <w14:cntxtAlts/>
    </w:rPr>
  </w:style>
  <w:style w:type="character" w:styleId="Hyperlink">
    <w:name w:val="Hyperlink"/>
    <w:basedOn w:val="DefaultParagraphFont"/>
    <w:uiPriority w:val="99"/>
    <w:unhideWhenUsed/>
    <w:rsid w:val="003726C5"/>
    <w:rPr>
      <w:color w:val="BFBFBF" w:themeColor="hyperlink"/>
      <w:u w:val="single"/>
    </w:rPr>
  </w:style>
  <w:style w:type="character" w:styleId="UnresolvedMention">
    <w:name w:val="Unresolved Mention"/>
    <w:basedOn w:val="DefaultParagraphFont"/>
    <w:uiPriority w:val="99"/>
    <w:semiHidden/>
    <w:unhideWhenUsed/>
    <w:rsid w:val="003726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84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factfinder.census.gov/faces/tableservices/jsf/pages/productview.xhtml?pid=ACS_17_5YR_S0802&amp;prodType=table" TargetMode="External"/><Relationship Id="rId39" Type="http://schemas.openxmlformats.org/officeDocument/2006/relationships/image" Target="media/image20.png"/><Relationship Id="rId21" Type="http://schemas.openxmlformats.org/officeDocument/2006/relationships/hyperlink" Target="https://factfinder.census.gov/faces/tableservices/jsf/pages/productview.xhtml?pid=ACS_17_5YR_S0802&amp;prodType=table" TargetMode="Externa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factfinder.census.gov/faces/tableservices/jsf/pages/productview.xhtml?pid=ACS_11_5YR_S2001&amp;prodType=table" TargetMode="External"/><Relationship Id="rId29" Type="http://schemas.openxmlformats.org/officeDocument/2006/relationships/image" Target="media/image13.png"/><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ata.cityofnewyork.us/Housing-Development/Housing-New-York-Units-by-Building/hg8x-zxpr" TargetMode="External"/><Relationship Id="rId32" Type="http://schemas.openxmlformats.org/officeDocument/2006/relationships/footer" Target="footer1.xml"/><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project.wnyc.org/transit-time/" TargetMode="External"/><Relationship Id="rId28" Type="http://schemas.openxmlformats.org/officeDocument/2006/relationships/hyperlink" Target="https://project.wnyc.org/transit-time/" TargetMode="External"/><Relationship Id="rId36" Type="http://schemas.openxmlformats.org/officeDocument/2006/relationships/image" Target="media/image17.png"/><Relationship Id="rId10" Type="http://schemas.openxmlformats.org/officeDocument/2006/relationships/image" Target="media/image4.svg"/><Relationship Id="rId19" Type="http://schemas.openxmlformats.org/officeDocument/2006/relationships/hyperlink" Target="https://data.cityofnewyork.us/Housing-Development/Housing-New-York-Units-by-Building/hg8x-zxpr"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city-data.com/zipmaps/New-York-New-York.html" TargetMode="External"/><Relationship Id="rId27" Type="http://schemas.openxmlformats.org/officeDocument/2006/relationships/hyperlink" Target="http://www.city-data.com/zipmaps/New-York-New-York.html" TargetMode="External"/><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image" Target="media/image2.svg"/><Relationship Id="rId3" Type="http://schemas.openxmlformats.org/officeDocument/2006/relationships/settings" Target="settings.xml"/><Relationship Id="rId12" Type="http://schemas.openxmlformats.org/officeDocument/2006/relationships/image" Target="media/image6.svg"/><Relationship Id="rId17" Type="http://schemas.openxmlformats.org/officeDocument/2006/relationships/image" Target="media/image11.svg"/><Relationship Id="rId25" Type="http://schemas.openxmlformats.org/officeDocument/2006/relationships/hyperlink" Target="https://factfinder.census.gov/faces/tableservices/jsf/pages/productview.xhtml?pid=ACS_11_5YR_S2001&amp;prodType=table" TargetMode="External"/><Relationship Id="rId33" Type="http://schemas.openxmlformats.org/officeDocument/2006/relationships/header" Target="header2.xml"/><Relationship Id="rId38"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ily\AppData\Roaming\Microsoft\Templates\Report%20(Executive%20desig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Executive">
  <a:themeElements>
    <a:clrScheme name="Custom 5">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BFBFBF"/>
      </a:hlink>
      <a:folHlink>
        <a:srgbClr val="A3A3C1"/>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Report (Executive design).dotx</Template>
  <TotalTime>1742</TotalTime>
  <Pages>10</Pages>
  <Words>737</Words>
  <Characters>4201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Emily Coffield</dc:creator>
  <cp:lastModifiedBy>Emily Coffield</cp:lastModifiedBy>
  <cp:revision>85</cp:revision>
  <cp:lastPrinted>2009-08-05T20:41:00Z</cp:lastPrinted>
  <dcterms:created xsi:type="dcterms:W3CDTF">2018-12-19T01:18:00Z</dcterms:created>
  <dcterms:modified xsi:type="dcterms:W3CDTF">2018-12-21T01:18:00Z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mageGenResult">
    <vt:lpwstr/>
  </property>
  <property fmtid="{D5CDD505-2E9C-101B-9397-08002B2CF9AE}" pid="4" name="ImageGenerated">
    <vt:bool>false</vt:bool>
  </property>
</Properties>
</file>